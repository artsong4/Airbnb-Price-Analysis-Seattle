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1E8DAD" w14:textId="77777777" w:rsidR="004F4636" w:rsidRDefault="004F4636" w:rsidP="00C6554A">
      <w:pPr>
        <w:pStyle w:val="Photo"/>
        <w:rPr>
          <w:color w:val="FF5A5F"/>
        </w:rPr>
      </w:pPr>
      <w:bookmarkStart w:id="0" w:name="_Toc321147149"/>
      <w:bookmarkStart w:id="1" w:name="_Toc318188227"/>
      <w:bookmarkStart w:id="2" w:name="_Toc318188327"/>
      <w:bookmarkStart w:id="3" w:name="_Toc318189312"/>
      <w:bookmarkStart w:id="4" w:name="_Toc321147011"/>
    </w:p>
    <w:p w14:paraId="17E52990" w14:textId="77777777" w:rsidR="004F4636" w:rsidRDefault="004F4636" w:rsidP="00C6554A">
      <w:pPr>
        <w:pStyle w:val="Photo"/>
        <w:rPr>
          <w:color w:val="FF5A5F"/>
        </w:rPr>
      </w:pPr>
    </w:p>
    <w:p w14:paraId="1899F931" w14:textId="77777777" w:rsidR="004F4636" w:rsidRDefault="004F4636" w:rsidP="00C6554A">
      <w:pPr>
        <w:pStyle w:val="Photo"/>
        <w:rPr>
          <w:color w:val="FF5A5F"/>
        </w:rPr>
      </w:pPr>
    </w:p>
    <w:p w14:paraId="32A0941A" w14:textId="77777777" w:rsidR="004F4636" w:rsidRDefault="004F4636" w:rsidP="00C6554A">
      <w:pPr>
        <w:pStyle w:val="Photo"/>
        <w:rPr>
          <w:color w:val="FF5A5F"/>
        </w:rPr>
      </w:pPr>
    </w:p>
    <w:p w14:paraId="21B2094E" w14:textId="77777777" w:rsidR="004F4636" w:rsidRDefault="004F4636" w:rsidP="00C6554A">
      <w:pPr>
        <w:pStyle w:val="Photo"/>
        <w:rPr>
          <w:color w:val="FF5A5F"/>
        </w:rPr>
      </w:pPr>
    </w:p>
    <w:p w14:paraId="2DDD4899" w14:textId="77777777" w:rsidR="004F4636" w:rsidRDefault="004F4636" w:rsidP="00C6554A">
      <w:pPr>
        <w:pStyle w:val="Photo"/>
        <w:rPr>
          <w:color w:val="FF5A5F"/>
        </w:rPr>
      </w:pPr>
    </w:p>
    <w:p w14:paraId="5E49E264" w14:textId="788B840B" w:rsidR="004F4636" w:rsidRDefault="00F54F16" w:rsidP="00C6554A">
      <w:pPr>
        <w:pStyle w:val="Photo"/>
        <w:rPr>
          <w:color w:val="FF5A5F"/>
        </w:rPr>
      </w:pPr>
      <w:r w:rsidRPr="008B5277">
        <w:rPr>
          <w:noProof/>
        </w:rPr>
        <w:drawing>
          <wp:anchor distT="0" distB="0" distL="114300" distR="114300" simplePos="0" relativeHeight="251658240" behindDoc="1" locked="0" layoutInCell="1" allowOverlap="1" wp14:anchorId="0D9EC3AF" wp14:editId="0E9B92FD">
            <wp:simplePos x="0" y="0"/>
            <wp:positionH relativeFrom="column">
              <wp:posOffset>-558165</wp:posOffset>
            </wp:positionH>
            <wp:positionV relativeFrom="paragraph">
              <wp:posOffset>174625</wp:posOffset>
            </wp:positionV>
            <wp:extent cx="6735445" cy="3800475"/>
            <wp:effectExtent l="0" t="0" r="8255" b="9525"/>
            <wp:wrapTight wrapText="bothSides">
              <wp:wrapPolygon edited="0">
                <wp:start x="0" y="0"/>
                <wp:lineTo x="0" y="21546"/>
                <wp:lineTo x="21565" y="21546"/>
                <wp:lineTo x="21565" y="0"/>
                <wp:lineTo x="0" y="0"/>
              </wp:wrapPolygon>
            </wp:wrapTight>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735445" cy="3800475"/>
                    </a:xfrm>
                    <a:prstGeom prst="rect">
                      <a:avLst/>
                    </a:prstGeom>
                    <a:noFill/>
                    <a:ln w="254000" cap="rnd">
                      <a:noFill/>
                    </a:ln>
                    <a:effectLst/>
                  </pic:spPr>
                </pic:pic>
              </a:graphicData>
            </a:graphic>
            <wp14:sizeRelH relativeFrom="margin">
              <wp14:pctWidth>0</wp14:pctWidth>
            </wp14:sizeRelH>
            <wp14:sizeRelV relativeFrom="margin">
              <wp14:pctHeight>0</wp14:pctHeight>
            </wp14:sizeRelV>
          </wp:anchor>
        </w:drawing>
      </w:r>
    </w:p>
    <w:p w14:paraId="23B638E1" w14:textId="1F14B5B4" w:rsidR="00C6554A" w:rsidRPr="00CA477F" w:rsidRDefault="00C6554A" w:rsidP="00C6554A">
      <w:pPr>
        <w:pStyle w:val="Photo"/>
        <w:rPr>
          <w:color w:val="FF5A5F"/>
        </w:rPr>
      </w:pPr>
    </w:p>
    <w:bookmarkEnd w:id="0"/>
    <w:bookmarkEnd w:id="1"/>
    <w:bookmarkEnd w:id="2"/>
    <w:bookmarkEnd w:id="3"/>
    <w:bookmarkEnd w:id="4"/>
    <w:p w14:paraId="6CE0C5BA" w14:textId="77777777" w:rsidR="00F54F16" w:rsidRDefault="00F54F16" w:rsidP="00C6554A">
      <w:pPr>
        <w:pStyle w:val="Title"/>
        <w:rPr>
          <w:color w:val="FF5A5F"/>
        </w:rPr>
      </w:pPr>
    </w:p>
    <w:p w14:paraId="20B0C7B6" w14:textId="060E73D9" w:rsidR="00C6554A" w:rsidRPr="00996841" w:rsidRDefault="00F675E7" w:rsidP="00C6554A">
      <w:pPr>
        <w:pStyle w:val="Title"/>
        <w:rPr>
          <w:color w:val="FF5A5F"/>
        </w:rPr>
      </w:pPr>
      <w:r w:rsidRPr="00996841">
        <w:rPr>
          <w:color w:val="FF5A5F"/>
        </w:rPr>
        <w:t>From Data to Dollars</w:t>
      </w:r>
    </w:p>
    <w:p w14:paraId="38EA5EE5" w14:textId="3870EB0A" w:rsidR="00C6554A" w:rsidRPr="00D5413C" w:rsidRDefault="00277E18" w:rsidP="00C6554A">
      <w:pPr>
        <w:pStyle w:val="Subtitle"/>
      </w:pPr>
      <w:r>
        <w:t>A comprehensive analysis of airbnb pricing stra</w:t>
      </w:r>
      <w:r w:rsidR="00AC63B2">
        <w:t>tegies</w:t>
      </w:r>
    </w:p>
    <w:p w14:paraId="12473F80" w14:textId="2170EFFA" w:rsidR="00C6554A" w:rsidRDefault="00004730" w:rsidP="00C6554A">
      <w:pPr>
        <w:pStyle w:val="ContactInfo"/>
      </w:pPr>
      <w:r>
        <w:t>Cheromaine Smith</w:t>
      </w:r>
      <w:r w:rsidR="00C6554A">
        <w:t xml:space="preserve"> | </w:t>
      </w:r>
      <w:r>
        <w:t>Christine Kwan | Yesul Song | IST 652: Scripting for Data Analysis</w:t>
      </w:r>
      <w:r w:rsidR="00C6554A">
        <w:t xml:space="preserve"> |</w:t>
      </w:r>
      <w:r w:rsidR="00C6554A" w:rsidRPr="00D5413C">
        <w:t xml:space="preserve"> </w:t>
      </w:r>
      <w:r>
        <w:t>June 9, 2024</w:t>
      </w:r>
      <w:r w:rsidR="00C6554A">
        <w:br w:type="page"/>
      </w:r>
    </w:p>
    <w:p w14:paraId="4EA96981" w14:textId="25767AAC" w:rsidR="00004730" w:rsidRPr="00996841" w:rsidRDefault="00004730" w:rsidP="00004730">
      <w:pPr>
        <w:pStyle w:val="Heading1"/>
        <w:rPr>
          <w:color w:val="FF5A5F"/>
        </w:rPr>
      </w:pPr>
      <w:r w:rsidRPr="00996841">
        <w:rPr>
          <w:color w:val="FF5A5F"/>
        </w:rPr>
        <w:lastRenderedPageBreak/>
        <w:t>Introduction</w:t>
      </w:r>
    </w:p>
    <w:p w14:paraId="2C6D120D" w14:textId="056FA958" w:rsidR="00C24751" w:rsidRDefault="0065273A" w:rsidP="0065273A">
      <w:r>
        <w:t xml:space="preserve">In </w:t>
      </w:r>
      <w:r w:rsidR="00BC54E1">
        <w:t>recent years the tourism industry has become one of the biggest drivers of economic development in the world. With an estimated value of $1.9 trillion for just the United States alone</w:t>
      </w:r>
      <w:r w:rsidR="00C15B52" w:rsidRPr="00C15B52">
        <w:t xml:space="preserve"> </w:t>
      </w:r>
      <w:r w:rsidR="00C15B52">
        <w:t>( S.R.D., 2024)</w:t>
      </w:r>
      <w:r w:rsidR="00BC54E1">
        <w:t xml:space="preserve">, this industry has supported 9.5 million American jobs and accounted for 2.9% of the U.S. GDP </w:t>
      </w:r>
      <w:r w:rsidR="00992A54">
        <w:t>(BEHSUDI , 2020)</w:t>
      </w:r>
      <w:r w:rsidR="00992A54">
        <w:t xml:space="preserve">. </w:t>
      </w:r>
      <w:r w:rsidR="00FB04BC">
        <w:t>Over the last few years, the economic impact of tourism has only increased, with the average cost of a vacation in 2024 costing $1,986/week, while a family of four comes in at a whopping $7,936</w:t>
      </w:r>
      <w:r w:rsidR="004F6D1E">
        <w:t xml:space="preserve"> </w:t>
      </w:r>
      <w:r w:rsidR="004F6D1E">
        <w:t>(GOGO Charters, 2024)</w:t>
      </w:r>
      <w:r w:rsidR="00FB04BC">
        <w:t xml:space="preserve">. </w:t>
      </w:r>
      <w:r w:rsidR="000B502C">
        <w:t>These rising costs</w:t>
      </w:r>
      <w:r w:rsidR="00FB04BC">
        <w:t xml:space="preserve"> have led to people</w:t>
      </w:r>
      <w:r w:rsidR="00AE2EF0">
        <w:t xml:space="preserve"> working overtime to find ways </w:t>
      </w:r>
      <w:r w:rsidR="000B502C">
        <w:t xml:space="preserve">to reduce cost. </w:t>
      </w:r>
    </w:p>
    <w:p w14:paraId="5FE83FA3" w14:textId="6E09030F" w:rsidR="00004730" w:rsidRDefault="000B502C" w:rsidP="0041713F">
      <w:r>
        <w:t>Introducing Airbnb, in 2007 two hosts</w:t>
      </w:r>
      <w:r w:rsidR="00751F24">
        <w:t xml:space="preserve"> welcomed</w:t>
      </w:r>
      <w:r w:rsidR="00A255B8">
        <w:t xml:space="preserve"> three guests to their San Francisco </w:t>
      </w:r>
      <w:r w:rsidR="004C0470">
        <w:t>home</w:t>
      </w:r>
      <w:r w:rsidR="00166692" w:rsidRPr="00166692">
        <w:t xml:space="preserve"> </w:t>
      </w:r>
      <w:r w:rsidR="00166692">
        <w:t>(AirBnb, 2024)</w:t>
      </w:r>
      <w:r w:rsidR="004C0470">
        <w:t>.</w:t>
      </w:r>
      <w:r w:rsidR="00003E7B">
        <w:t xml:space="preserve"> With business conferences becoming more popular</w:t>
      </w:r>
      <w:r w:rsidR="004E35A3">
        <w:t xml:space="preserve">, </w:t>
      </w:r>
      <w:r w:rsidR="00003E7B">
        <w:t>the prices</w:t>
      </w:r>
      <w:r w:rsidR="004E35A3">
        <w:t xml:space="preserve"> increasing</w:t>
      </w:r>
      <w:r w:rsidR="00003E7B">
        <w:t xml:space="preserve"> and availability of hote</w:t>
      </w:r>
      <w:r w:rsidR="004E35A3">
        <w:t>l rooms decreasing they saw an opportunity to rent out the air mattress in their living room</w:t>
      </w:r>
      <w:r w:rsidR="00E30F65">
        <w:t xml:space="preserve"> to conference attendees</w:t>
      </w:r>
      <w:r w:rsidR="004E35A3">
        <w:t>.</w:t>
      </w:r>
      <w:r w:rsidR="00900D76">
        <w:t xml:space="preserve"> They went on to create a website named “Airbed and Breakfast</w:t>
      </w:r>
      <w:r w:rsidR="00DD28C0">
        <w:t>’”</w:t>
      </w:r>
      <w:r w:rsidR="009A1EA6">
        <w:t xml:space="preserve"> or as we now know it</w:t>
      </w:r>
      <w:r w:rsidR="00820A2E">
        <w:t xml:space="preserve"> Airbnb. T</w:t>
      </w:r>
      <w:r w:rsidR="00104ED6">
        <w:t>urning this</w:t>
      </w:r>
      <w:r w:rsidR="00820A2E">
        <w:t xml:space="preserve"> seed</w:t>
      </w:r>
      <w:r w:rsidR="00104ED6">
        <w:t xml:space="preserve"> from an idea</w:t>
      </w:r>
      <w:r w:rsidR="00035DD5">
        <w:t xml:space="preserve"> to a </w:t>
      </w:r>
      <w:r w:rsidR="0041713F">
        <w:t>93-billion-dollar</w:t>
      </w:r>
      <w:r w:rsidR="00035DD5">
        <w:t xml:space="preserve"> company</w:t>
      </w:r>
      <w:r w:rsidR="009A1EA6">
        <w:t xml:space="preserve"> with hosts and locations all over the world</w:t>
      </w:r>
      <w:r w:rsidR="00064D3E" w:rsidRPr="00064D3E">
        <w:t xml:space="preserve"> </w:t>
      </w:r>
      <w:r w:rsidR="00064D3E">
        <w:t>(The Nasdaq Stock Market, 2024)</w:t>
      </w:r>
      <w:r w:rsidR="009A1EA6">
        <w:t>.</w:t>
      </w:r>
    </w:p>
    <w:p w14:paraId="404252EF" w14:textId="7A1F79A6" w:rsidR="0099110B" w:rsidRDefault="0099110B" w:rsidP="0041713F">
      <w:r>
        <w:t xml:space="preserve">In the world of data science, </w:t>
      </w:r>
      <w:r w:rsidR="00711634">
        <w:t>being a</w:t>
      </w:r>
      <w:r w:rsidR="00305557">
        <w:t>n</w:t>
      </w:r>
      <w:r w:rsidR="006C76D3">
        <w:t xml:space="preserve"> innovator in </w:t>
      </w:r>
      <w:r w:rsidR="00A5608C">
        <w:t>the</w:t>
      </w:r>
      <w:r w:rsidR="006C76D3">
        <w:t xml:space="preserve"> marketing industry is a highly coveted role.</w:t>
      </w:r>
      <w:r w:rsidR="00FA2D96">
        <w:t xml:space="preserve"> The aim of this report </w:t>
      </w:r>
      <w:r w:rsidR="00893F7E">
        <w:t xml:space="preserve">is to answer the question, “Can we use </w:t>
      </w:r>
      <w:r w:rsidR="00CC08E2">
        <w:t xml:space="preserve">Airbnb historical data to build a tool that will assist not only </w:t>
      </w:r>
      <w:r w:rsidR="00F239C9">
        <w:t xml:space="preserve">host but </w:t>
      </w:r>
      <w:r w:rsidR="00C94664">
        <w:t>discover</w:t>
      </w:r>
      <w:r w:rsidR="00F239C9">
        <w:t xml:space="preserve"> their perfect rental.</w:t>
      </w:r>
      <w:r w:rsidR="00C94664">
        <w:t xml:space="preserve"> From the host side, these individuals would be able to use this tool to figure out pricing of their stays</w:t>
      </w:r>
      <w:r w:rsidR="00C0231E">
        <w:t>, features that place them in a different price point and which neighborhoods they should be listing in.</w:t>
      </w:r>
      <w:r w:rsidR="00F95675">
        <w:t xml:space="preserve"> On the guest side, they are able to interact with a multitude of hosts, h</w:t>
      </w:r>
      <w:r w:rsidR="00E61A39">
        <w:t xml:space="preserve">ave access to the prices by  neighborhood and be able to search by </w:t>
      </w:r>
      <w:r w:rsidR="00ED08B7">
        <w:t>keyword for rentals. Through data exploration and use of</w:t>
      </w:r>
      <w:r w:rsidR="00573851">
        <w:t xml:space="preserve"> linear regression analysis, correlation matrices, decision trees and random forest</w:t>
      </w:r>
      <w:r w:rsidR="00E0381A">
        <w:t xml:space="preserve">, </w:t>
      </w:r>
      <w:r w:rsidR="001B5B6F">
        <w:t>we hope to</w:t>
      </w:r>
      <w:r w:rsidR="00E0381A">
        <w:t xml:space="preserve"> discover</w:t>
      </w:r>
      <w:r w:rsidR="001B5B6F">
        <w:t xml:space="preserve"> trends that will </w:t>
      </w:r>
      <w:r w:rsidR="00A75B23">
        <w:t>provide owners and guests with the knowledge</w:t>
      </w:r>
      <w:r w:rsidR="002B6A3E">
        <w:t xml:space="preserve"> to make informed travel arrangements.</w:t>
      </w:r>
    </w:p>
    <w:p w14:paraId="5A36AB2C" w14:textId="5B5D5F11" w:rsidR="00004730" w:rsidRPr="00996841" w:rsidRDefault="00004730" w:rsidP="00004730">
      <w:pPr>
        <w:pStyle w:val="Heading1"/>
        <w:rPr>
          <w:color w:val="FF5A5F"/>
        </w:rPr>
      </w:pPr>
      <w:r w:rsidRPr="00996841">
        <w:rPr>
          <w:color w:val="FF5A5F"/>
        </w:rPr>
        <w:t>Data Overview</w:t>
      </w:r>
    </w:p>
    <w:p w14:paraId="486FC52F" w14:textId="0D4CAF00" w:rsidR="00004730" w:rsidRPr="00996841" w:rsidRDefault="00004730" w:rsidP="00C6554A">
      <w:pPr>
        <w:pStyle w:val="Heading2"/>
        <w:rPr>
          <w:color w:val="FF5A5F"/>
        </w:rPr>
      </w:pPr>
      <w:r w:rsidRPr="00996841">
        <w:rPr>
          <w:color w:val="FF5A5F"/>
        </w:rPr>
        <w:t>about the data</w:t>
      </w:r>
    </w:p>
    <w:p w14:paraId="7237B6A9" w14:textId="67253E48" w:rsidR="002B6A3E" w:rsidRDefault="00040CBD" w:rsidP="002B6A3E">
      <w:r>
        <w:t>This dataset provides a</w:t>
      </w:r>
      <w:r w:rsidR="00057C59">
        <w:t xml:space="preserve"> highly</w:t>
      </w:r>
      <w:r>
        <w:t xml:space="preserve"> detailed view of</w:t>
      </w:r>
      <w:r w:rsidR="00057C59">
        <w:t xml:space="preserve"> homestay listings within Seattle.</w:t>
      </w:r>
      <w:r w:rsidR="002D0974">
        <w:t xml:space="preserve"> To provide further insight, this file consisted of three (3) different datasets: calendar, </w:t>
      </w:r>
      <w:r w:rsidR="00043F30">
        <w:t>listings,</w:t>
      </w:r>
      <w:r w:rsidR="002D0974">
        <w:t xml:space="preserve"> </w:t>
      </w:r>
      <w:r w:rsidR="00EF3657">
        <w:t>and review</w:t>
      </w:r>
      <w:r w:rsidR="00043F30">
        <w:t>s</w:t>
      </w:r>
      <w:r w:rsidR="00086DBC">
        <w:t>.</w:t>
      </w:r>
      <w:r w:rsidR="00EE3BFF">
        <w:t xml:space="preserve"> These datasets provide</w:t>
      </w:r>
      <w:r w:rsidR="00086DBC">
        <w:t xml:space="preserve"> </w:t>
      </w:r>
      <w:r w:rsidR="00EF3657">
        <w:t xml:space="preserve">a wide overview of </w:t>
      </w:r>
      <w:r w:rsidR="0018337C">
        <w:t>the Airbnb business</w:t>
      </w:r>
      <w:r w:rsidR="00E3765D">
        <w:t xml:space="preserve"> </w:t>
      </w:r>
      <w:r w:rsidR="00375C3A">
        <w:t>from listing ids and rental descriptions</w:t>
      </w:r>
      <w:r w:rsidR="00E3765D">
        <w:t xml:space="preserve"> to numbers of bedrooms and bathrooms</w:t>
      </w:r>
      <w:r w:rsidR="00375C3A">
        <w:t xml:space="preserve">, with a bit of owner </w:t>
      </w:r>
      <w:r w:rsidR="00283308">
        <w:t>review ratings</w:t>
      </w:r>
      <w:r w:rsidR="00375C3A">
        <w:t xml:space="preserve"> mixed in</w:t>
      </w:r>
      <w:r w:rsidR="00283308">
        <w:t>.</w:t>
      </w:r>
      <w:r w:rsidR="00375C3A">
        <w:t xml:space="preserve"> This </w:t>
      </w:r>
      <w:r w:rsidR="000C6CA8">
        <w:t>compilation</w:t>
      </w:r>
      <w:r w:rsidR="00375C3A">
        <w:t xml:space="preserve"> of </w:t>
      </w:r>
      <w:r w:rsidR="000C6CA8">
        <w:t xml:space="preserve">historical </w:t>
      </w:r>
      <w:r w:rsidR="00E068F9">
        <w:t>data allows for in-depth analysis of</w:t>
      </w:r>
      <w:r w:rsidR="00982A5C">
        <w:t xml:space="preserve"> owner ratings, rental features</w:t>
      </w:r>
      <w:r w:rsidR="001530BA">
        <w:t>, and the possible impact of various factors on the tourism industry.</w:t>
      </w:r>
    </w:p>
    <w:p w14:paraId="2B74AF7F" w14:textId="43666B1A" w:rsidR="006B28CF" w:rsidRDefault="006B28CF" w:rsidP="002B6A3E">
      <w:r>
        <w:t>As discussed above the dataset lives in three separate CSV files that were downloaded from Kaggle.com</w:t>
      </w:r>
      <w:r w:rsidR="00EA482A">
        <w:t>. The datasets are as follows:</w:t>
      </w:r>
    </w:p>
    <w:p w14:paraId="09B303DA" w14:textId="0113468D" w:rsidR="00314214" w:rsidRDefault="00AA27D8" w:rsidP="002B6A3E">
      <w:r>
        <w:rPr>
          <w:noProof/>
        </w:rPr>
        <w:lastRenderedPageBreak/>
        <w:drawing>
          <wp:inline distT="0" distB="0" distL="0" distR="0" wp14:anchorId="7B61CF2C" wp14:editId="799667CF">
            <wp:extent cx="5486400" cy="5339715"/>
            <wp:effectExtent l="0" t="0" r="0" b="0"/>
            <wp:docPr id="189265020" name="Picture 1"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5020" name="Picture 1" descr="A diagram of a diagram of a diagram&#10;&#10;Description automatically generated"/>
                    <pic:cNvPicPr/>
                  </pic:nvPicPr>
                  <pic:blipFill>
                    <a:blip r:embed="rId9"/>
                    <a:stretch>
                      <a:fillRect/>
                    </a:stretch>
                  </pic:blipFill>
                  <pic:spPr>
                    <a:xfrm>
                      <a:off x="0" y="0"/>
                      <a:ext cx="5486400" cy="5339715"/>
                    </a:xfrm>
                    <a:prstGeom prst="rect">
                      <a:avLst/>
                    </a:prstGeom>
                  </pic:spPr>
                </pic:pic>
              </a:graphicData>
            </a:graphic>
          </wp:inline>
        </w:drawing>
      </w:r>
    </w:p>
    <w:p w14:paraId="25D72321" w14:textId="60373C81" w:rsidR="00314214" w:rsidRPr="00075B2F" w:rsidRDefault="00314214" w:rsidP="002B6A3E">
      <w:pPr>
        <w:rPr>
          <w:i/>
          <w:iCs/>
        </w:rPr>
      </w:pPr>
      <w:r w:rsidRPr="00075B2F">
        <w:rPr>
          <w:i/>
          <w:iCs/>
        </w:rPr>
        <w:t>Figure 1:</w:t>
      </w:r>
      <w:r w:rsidR="004731B8" w:rsidRPr="00075B2F">
        <w:rPr>
          <w:i/>
          <w:iCs/>
        </w:rPr>
        <w:t xml:space="preserve"> </w:t>
      </w:r>
      <w:r w:rsidR="006A3624" w:rsidRPr="00075B2F">
        <w:rPr>
          <w:i/>
          <w:iCs/>
        </w:rPr>
        <w:t>The three datasets used for the Airbnb analysis.</w:t>
      </w:r>
    </w:p>
    <w:p w14:paraId="3F77868D" w14:textId="77777777" w:rsidR="00A5671F" w:rsidRDefault="00A5671F" w:rsidP="002B6A3E">
      <w:pPr>
        <w:rPr>
          <w:i/>
          <w:iCs/>
          <w:sz w:val="20"/>
          <w:szCs w:val="20"/>
        </w:rPr>
      </w:pPr>
    </w:p>
    <w:p w14:paraId="0C5334CD" w14:textId="77777777" w:rsidR="00A5671F" w:rsidRDefault="00A5671F" w:rsidP="002B6A3E">
      <w:pPr>
        <w:rPr>
          <w:i/>
          <w:iCs/>
          <w:sz w:val="20"/>
          <w:szCs w:val="20"/>
        </w:rPr>
      </w:pPr>
    </w:p>
    <w:p w14:paraId="4AAAFFC9" w14:textId="67719AF9" w:rsidR="00EA482A" w:rsidRDefault="00EA482A" w:rsidP="002B6A3E">
      <w:pPr>
        <w:rPr>
          <w:i/>
          <w:iCs/>
          <w:sz w:val="20"/>
          <w:szCs w:val="20"/>
        </w:rPr>
      </w:pPr>
      <w:r w:rsidRPr="0015148F">
        <w:rPr>
          <w:i/>
          <w:iCs/>
          <w:sz w:val="20"/>
          <w:szCs w:val="20"/>
        </w:rPr>
        <w:t>Workbook 1:</w:t>
      </w:r>
      <w:r w:rsidR="00A82986">
        <w:rPr>
          <w:i/>
          <w:iCs/>
          <w:sz w:val="20"/>
          <w:szCs w:val="20"/>
        </w:rPr>
        <w:t xml:space="preserve"> </w:t>
      </w:r>
      <w:r w:rsidR="005653C5">
        <w:rPr>
          <w:i/>
          <w:iCs/>
          <w:sz w:val="20"/>
          <w:szCs w:val="20"/>
        </w:rPr>
        <w:t>calendar.csv</w:t>
      </w:r>
    </w:p>
    <w:p w14:paraId="0F73C2A7" w14:textId="0A1D91A1" w:rsidR="00CB0D7C" w:rsidRDefault="00CB0D7C" w:rsidP="002B6A3E">
      <w:pPr>
        <w:rPr>
          <w:sz w:val="20"/>
          <w:szCs w:val="20"/>
        </w:rPr>
      </w:pPr>
      <w:r>
        <w:rPr>
          <w:sz w:val="20"/>
          <w:szCs w:val="20"/>
        </w:rPr>
        <w:t>This sprea</w:t>
      </w:r>
      <w:r w:rsidR="00FA0998">
        <w:rPr>
          <w:sz w:val="20"/>
          <w:szCs w:val="20"/>
        </w:rPr>
        <w:t>dsheet</w:t>
      </w:r>
      <w:r w:rsidR="00751D13">
        <w:rPr>
          <w:sz w:val="20"/>
          <w:szCs w:val="20"/>
        </w:rPr>
        <w:t xml:space="preserve"> captures</w:t>
      </w:r>
      <w:r w:rsidR="007465A6">
        <w:rPr>
          <w:sz w:val="20"/>
          <w:szCs w:val="20"/>
        </w:rPr>
        <w:t xml:space="preserve"> listing IDs with their price and availability for that day. Each row corr</w:t>
      </w:r>
      <w:r w:rsidR="00045F78">
        <w:rPr>
          <w:sz w:val="20"/>
          <w:szCs w:val="20"/>
        </w:rPr>
        <w:t>esponds to a specific listing.</w:t>
      </w:r>
    </w:p>
    <w:p w14:paraId="7B3AA9C4" w14:textId="468D7A62" w:rsidR="00C1766E" w:rsidRDefault="007E7EF1" w:rsidP="00C1766E">
      <w:pPr>
        <w:pStyle w:val="ListParagraph"/>
        <w:numPr>
          <w:ilvl w:val="0"/>
          <w:numId w:val="16"/>
        </w:numPr>
        <w:rPr>
          <w:sz w:val="20"/>
          <w:szCs w:val="20"/>
        </w:rPr>
      </w:pPr>
      <w:r>
        <w:rPr>
          <w:sz w:val="20"/>
          <w:szCs w:val="20"/>
        </w:rPr>
        <w:t>listing</w:t>
      </w:r>
      <w:r w:rsidR="00224CB4">
        <w:rPr>
          <w:sz w:val="20"/>
          <w:szCs w:val="20"/>
        </w:rPr>
        <w:t xml:space="preserve"> </w:t>
      </w:r>
      <w:r>
        <w:rPr>
          <w:sz w:val="20"/>
          <w:szCs w:val="20"/>
        </w:rPr>
        <w:t>id:</w:t>
      </w:r>
      <w:r w:rsidR="007C03FE">
        <w:rPr>
          <w:sz w:val="20"/>
          <w:szCs w:val="20"/>
        </w:rPr>
        <w:t xml:space="preserve"> The unique </w:t>
      </w:r>
      <w:r w:rsidR="001E209A">
        <w:rPr>
          <w:sz w:val="20"/>
          <w:szCs w:val="20"/>
        </w:rPr>
        <w:t>identifier</w:t>
      </w:r>
      <w:r w:rsidR="007C03FE">
        <w:rPr>
          <w:sz w:val="20"/>
          <w:szCs w:val="20"/>
        </w:rPr>
        <w:t xml:space="preserve"> ID </w:t>
      </w:r>
      <w:r w:rsidR="001E209A">
        <w:rPr>
          <w:sz w:val="20"/>
          <w:szCs w:val="20"/>
        </w:rPr>
        <w:t>for the listing.</w:t>
      </w:r>
    </w:p>
    <w:p w14:paraId="20E7462F" w14:textId="6498E32D" w:rsidR="007E7EF1" w:rsidRDefault="007E7EF1" w:rsidP="00C1766E">
      <w:pPr>
        <w:pStyle w:val="ListParagraph"/>
        <w:numPr>
          <w:ilvl w:val="0"/>
          <w:numId w:val="16"/>
        </w:numPr>
        <w:rPr>
          <w:sz w:val="20"/>
          <w:szCs w:val="20"/>
        </w:rPr>
      </w:pPr>
      <w:r>
        <w:rPr>
          <w:sz w:val="20"/>
          <w:szCs w:val="20"/>
        </w:rPr>
        <w:t>date:</w:t>
      </w:r>
      <w:r w:rsidR="00BA39E8">
        <w:rPr>
          <w:sz w:val="20"/>
          <w:szCs w:val="20"/>
        </w:rPr>
        <w:t xml:space="preserve"> The date the informa</w:t>
      </w:r>
      <w:r w:rsidR="007C03FE">
        <w:rPr>
          <w:sz w:val="20"/>
          <w:szCs w:val="20"/>
        </w:rPr>
        <w:t>tion of the listing was tracked.</w:t>
      </w:r>
    </w:p>
    <w:p w14:paraId="7FC74F02" w14:textId="4A52E744" w:rsidR="007E7EF1" w:rsidRDefault="0016534A" w:rsidP="00C1766E">
      <w:pPr>
        <w:pStyle w:val="ListParagraph"/>
        <w:numPr>
          <w:ilvl w:val="0"/>
          <w:numId w:val="16"/>
        </w:numPr>
        <w:rPr>
          <w:sz w:val="20"/>
          <w:szCs w:val="20"/>
        </w:rPr>
      </w:pPr>
      <w:r>
        <w:rPr>
          <w:sz w:val="20"/>
          <w:szCs w:val="20"/>
        </w:rPr>
        <w:t>available:</w:t>
      </w:r>
      <w:r w:rsidR="007C03FE">
        <w:rPr>
          <w:sz w:val="20"/>
          <w:szCs w:val="20"/>
        </w:rPr>
        <w:t xml:space="preserve"> Whether or not the listing was available.</w:t>
      </w:r>
    </w:p>
    <w:p w14:paraId="615A425A" w14:textId="095DB597" w:rsidR="0016534A" w:rsidRPr="00C1766E" w:rsidRDefault="0016534A" w:rsidP="00C1766E">
      <w:pPr>
        <w:pStyle w:val="ListParagraph"/>
        <w:numPr>
          <w:ilvl w:val="0"/>
          <w:numId w:val="16"/>
        </w:numPr>
        <w:rPr>
          <w:sz w:val="20"/>
          <w:szCs w:val="20"/>
        </w:rPr>
      </w:pPr>
      <w:r>
        <w:rPr>
          <w:sz w:val="20"/>
          <w:szCs w:val="20"/>
        </w:rPr>
        <w:t>price:</w:t>
      </w:r>
      <w:r w:rsidR="00DF73DF">
        <w:rPr>
          <w:sz w:val="20"/>
          <w:szCs w:val="20"/>
        </w:rPr>
        <w:t xml:space="preserve"> The price of the listing on the day this data was recorded</w:t>
      </w:r>
      <w:r w:rsidR="00AC7677">
        <w:rPr>
          <w:sz w:val="20"/>
          <w:szCs w:val="20"/>
        </w:rPr>
        <w:t>.</w:t>
      </w:r>
    </w:p>
    <w:p w14:paraId="567625C0" w14:textId="77777777" w:rsidR="00A5671F" w:rsidRDefault="00A5671F" w:rsidP="002B6A3E">
      <w:pPr>
        <w:rPr>
          <w:i/>
          <w:iCs/>
          <w:sz w:val="20"/>
          <w:szCs w:val="20"/>
        </w:rPr>
      </w:pPr>
    </w:p>
    <w:p w14:paraId="5DF04287" w14:textId="77777777" w:rsidR="00A5671F" w:rsidRDefault="00A5671F" w:rsidP="002B6A3E">
      <w:pPr>
        <w:rPr>
          <w:i/>
          <w:iCs/>
          <w:sz w:val="20"/>
          <w:szCs w:val="20"/>
        </w:rPr>
      </w:pPr>
    </w:p>
    <w:p w14:paraId="52CB83A1" w14:textId="0D931098" w:rsidR="00EA482A" w:rsidRDefault="00EA482A" w:rsidP="002B6A3E">
      <w:pPr>
        <w:rPr>
          <w:i/>
          <w:iCs/>
          <w:sz w:val="20"/>
          <w:szCs w:val="20"/>
        </w:rPr>
      </w:pPr>
      <w:r w:rsidRPr="0015148F">
        <w:rPr>
          <w:i/>
          <w:iCs/>
          <w:sz w:val="20"/>
          <w:szCs w:val="20"/>
        </w:rPr>
        <w:t>Workbook 2:</w:t>
      </w:r>
      <w:r w:rsidR="005653C5">
        <w:rPr>
          <w:i/>
          <w:iCs/>
          <w:sz w:val="20"/>
          <w:szCs w:val="20"/>
        </w:rPr>
        <w:t xml:space="preserve"> listings.csv</w:t>
      </w:r>
    </w:p>
    <w:p w14:paraId="08826D21" w14:textId="295C41E0" w:rsidR="00045F78" w:rsidRDefault="00045F78" w:rsidP="00045F78">
      <w:pPr>
        <w:rPr>
          <w:sz w:val="20"/>
          <w:szCs w:val="20"/>
        </w:rPr>
      </w:pPr>
      <w:r>
        <w:rPr>
          <w:sz w:val="20"/>
          <w:szCs w:val="20"/>
        </w:rPr>
        <w:t>This spreadsheet captures full descriptions</w:t>
      </w:r>
      <w:r w:rsidR="00E07C1E">
        <w:rPr>
          <w:sz w:val="20"/>
          <w:szCs w:val="20"/>
        </w:rPr>
        <w:t xml:space="preserve">, location, </w:t>
      </w:r>
      <w:r w:rsidR="00FC66D2">
        <w:rPr>
          <w:sz w:val="20"/>
          <w:szCs w:val="20"/>
        </w:rPr>
        <w:t>price,</w:t>
      </w:r>
      <w:r w:rsidR="00E07C1E">
        <w:rPr>
          <w:sz w:val="20"/>
          <w:szCs w:val="20"/>
        </w:rPr>
        <w:t xml:space="preserve"> and features</w:t>
      </w:r>
      <w:r>
        <w:rPr>
          <w:sz w:val="20"/>
          <w:szCs w:val="20"/>
        </w:rPr>
        <w:t xml:space="preserve"> for listings with</w:t>
      </w:r>
      <w:r w:rsidR="00E04254">
        <w:rPr>
          <w:sz w:val="20"/>
          <w:szCs w:val="20"/>
        </w:rPr>
        <w:t xml:space="preserve"> the average review scores provided by guest who have stayed in the rental</w:t>
      </w:r>
      <w:r>
        <w:rPr>
          <w:sz w:val="20"/>
          <w:szCs w:val="20"/>
        </w:rPr>
        <w:t>. Each row corresponds to a specific listing.</w:t>
      </w:r>
    </w:p>
    <w:p w14:paraId="00E915E0" w14:textId="6C477D85" w:rsidR="00313939" w:rsidRDefault="003F48F6" w:rsidP="00313939">
      <w:pPr>
        <w:pStyle w:val="ListParagraph"/>
        <w:numPr>
          <w:ilvl w:val="0"/>
          <w:numId w:val="18"/>
        </w:numPr>
        <w:rPr>
          <w:sz w:val="20"/>
          <w:szCs w:val="20"/>
        </w:rPr>
      </w:pPr>
      <w:r>
        <w:rPr>
          <w:sz w:val="20"/>
          <w:szCs w:val="20"/>
        </w:rPr>
        <w:t>id:</w:t>
      </w:r>
      <w:r w:rsidR="00D45A0A">
        <w:rPr>
          <w:sz w:val="20"/>
          <w:szCs w:val="20"/>
        </w:rPr>
        <w:t xml:space="preserve"> A unique identifier for each listing</w:t>
      </w:r>
    </w:p>
    <w:p w14:paraId="4F53DB7F" w14:textId="1060A517" w:rsidR="003F48F6" w:rsidRDefault="00224CB4" w:rsidP="00313939">
      <w:pPr>
        <w:pStyle w:val="ListParagraph"/>
        <w:numPr>
          <w:ilvl w:val="0"/>
          <w:numId w:val="18"/>
        </w:numPr>
        <w:rPr>
          <w:sz w:val="20"/>
          <w:szCs w:val="20"/>
        </w:rPr>
      </w:pPr>
      <w:r>
        <w:rPr>
          <w:sz w:val="20"/>
          <w:szCs w:val="20"/>
        </w:rPr>
        <w:t>listing url:</w:t>
      </w:r>
      <w:r w:rsidR="00197993">
        <w:rPr>
          <w:sz w:val="20"/>
          <w:szCs w:val="20"/>
        </w:rPr>
        <w:t xml:space="preserve"> The website link for the listing</w:t>
      </w:r>
      <w:r w:rsidR="002E6B4F">
        <w:rPr>
          <w:sz w:val="20"/>
          <w:szCs w:val="20"/>
        </w:rPr>
        <w:t>.</w:t>
      </w:r>
    </w:p>
    <w:p w14:paraId="3D6D80DE" w14:textId="533ADE46" w:rsidR="00224CB4" w:rsidRDefault="00224CB4" w:rsidP="00313939">
      <w:pPr>
        <w:pStyle w:val="ListParagraph"/>
        <w:numPr>
          <w:ilvl w:val="0"/>
          <w:numId w:val="18"/>
        </w:numPr>
        <w:rPr>
          <w:sz w:val="20"/>
          <w:szCs w:val="20"/>
        </w:rPr>
      </w:pPr>
      <w:r>
        <w:rPr>
          <w:sz w:val="20"/>
          <w:szCs w:val="20"/>
        </w:rPr>
        <w:t>scrape id:</w:t>
      </w:r>
      <w:r w:rsidR="00010E88">
        <w:rPr>
          <w:sz w:val="20"/>
          <w:szCs w:val="20"/>
        </w:rPr>
        <w:t xml:space="preserve"> The id </w:t>
      </w:r>
      <w:r w:rsidR="00D45A0A">
        <w:rPr>
          <w:sz w:val="20"/>
          <w:szCs w:val="20"/>
        </w:rPr>
        <w:t>for</w:t>
      </w:r>
      <w:r w:rsidR="00010E88">
        <w:rPr>
          <w:sz w:val="20"/>
          <w:szCs w:val="20"/>
        </w:rPr>
        <w:t xml:space="preserve"> the data</w:t>
      </w:r>
      <w:r w:rsidR="00D45A0A">
        <w:rPr>
          <w:sz w:val="20"/>
          <w:szCs w:val="20"/>
        </w:rPr>
        <w:t xml:space="preserve"> collection</w:t>
      </w:r>
      <w:r w:rsidR="00010E88">
        <w:rPr>
          <w:sz w:val="20"/>
          <w:szCs w:val="20"/>
        </w:rPr>
        <w:t xml:space="preserve"> was collected.</w:t>
      </w:r>
    </w:p>
    <w:p w14:paraId="1F70D813" w14:textId="30DDA8ED" w:rsidR="00224CB4" w:rsidRDefault="00224CB4" w:rsidP="00313939">
      <w:pPr>
        <w:pStyle w:val="ListParagraph"/>
        <w:numPr>
          <w:ilvl w:val="0"/>
          <w:numId w:val="18"/>
        </w:numPr>
        <w:rPr>
          <w:sz w:val="20"/>
          <w:szCs w:val="20"/>
        </w:rPr>
      </w:pPr>
      <w:r>
        <w:rPr>
          <w:sz w:val="20"/>
          <w:szCs w:val="20"/>
        </w:rPr>
        <w:t>last scraped:</w:t>
      </w:r>
      <w:r w:rsidR="00010E88">
        <w:rPr>
          <w:sz w:val="20"/>
          <w:szCs w:val="20"/>
        </w:rPr>
        <w:t xml:space="preserve"> The date this data was collected</w:t>
      </w:r>
      <w:r w:rsidR="00B766E7">
        <w:rPr>
          <w:sz w:val="20"/>
          <w:szCs w:val="20"/>
        </w:rPr>
        <w:t>.</w:t>
      </w:r>
    </w:p>
    <w:p w14:paraId="2FB8D1FC" w14:textId="615A6B80" w:rsidR="00224CB4" w:rsidRDefault="00224CB4" w:rsidP="00313939">
      <w:pPr>
        <w:pStyle w:val="ListParagraph"/>
        <w:numPr>
          <w:ilvl w:val="0"/>
          <w:numId w:val="18"/>
        </w:numPr>
        <w:rPr>
          <w:sz w:val="20"/>
          <w:szCs w:val="20"/>
        </w:rPr>
      </w:pPr>
      <w:r>
        <w:rPr>
          <w:sz w:val="20"/>
          <w:szCs w:val="20"/>
        </w:rPr>
        <w:t>name:</w:t>
      </w:r>
      <w:r w:rsidR="00010E88">
        <w:rPr>
          <w:sz w:val="20"/>
          <w:szCs w:val="20"/>
        </w:rPr>
        <w:t xml:space="preserve"> The listing name on the Airbnb Website</w:t>
      </w:r>
    </w:p>
    <w:p w14:paraId="5CAF5D54" w14:textId="13FF28E7" w:rsidR="00224CB4" w:rsidRDefault="00224CB4" w:rsidP="00313939">
      <w:pPr>
        <w:pStyle w:val="ListParagraph"/>
        <w:numPr>
          <w:ilvl w:val="0"/>
          <w:numId w:val="18"/>
        </w:numPr>
        <w:rPr>
          <w:sz w:val="20"/>
          <w:szCs w:val="20"/>
        </w:rPr>
      </w:pPr>
      <w:r>
        <w:rPr>
          <w:sz w:val="20"/>
          <w:szCs w:val="20"/>
        </w:rPr>
        <w:t>summary</w:t>
      </w:r>
      <w:r w:rsidR="007746A1">
        <w:rPr>
          <w:sz w:val="20"/>
          <w:szCs w:val="20"/>
        </w:rPr>
        <w:t>:</w:t>
      </w:r>
      <w:r w:rsidR="00B766E7">
        <w:rPr>
          <w:sz w:val="20"/>
          <w:szCs w:val="20"/>
        </w:rPr>
        <w:t xml:space="preserve"> The written description summary of the listing.</w:t>
      </w:r>
    </w:p>
    <w:p w14:paraId="470910A2" w14:textId="7FF4CA6A" w:rsidR="007746A1" w:rsidRDefault="0006313D" w:rsidP="00313939">
      <w:pPr>
        <w:pStyle w:val="ListParagraph"/>
        <w:numPr>
          <w:ilvl w:val="0"/>
          <w:numId w:val="18"/>
        </w:numPr>
        <w:rPr>
          <w:sz w:val="20"/>
          <w:szCs w:val="20"/>
        </w:rPr>
      </w:pPr>
      <w:r>
        <w:rPr>
          <w:sz w:val="20"/>
          <w:szCs w:val="20"/>
        </w:rPr>
        <w:t>space:</w:t>
      </w:r>
      <w:r w:rsidR="003358E3">
        <w:rPr>
          <w:sz w:val="20"/>
          <w:szCs w:val="20"/>
        </w:rPr>
        <w:t xml:space="preserve"> A description of the listing with information about booking</w:t>
      </w:r>
      <w:r w:rsidR="00971E9F">
        <w:rPr>
          <w:sz w:val="20"/>
          <w:szCs w:val="20"/>
        </w:rPr>
        <w:t>.</w:t>
      </w:r>
    </w:p>
    <w:p w14:paraId="040486D7" w14:textId="4B6B3AD1" w:rsidR="0006313D" w:rsidRDefault="0006313D" w:rsidP="00313939">
      <w:pPr>
        <w:pStyle w:val="ListParagraph"/>
        <w:numPr>
          <w:ilvl w:val="0"/>
          <w:numId w:val="18"/>
        </w:numPr>
        <w:rPr>
          <w:sz w:val="20"/>
          <w:szCs w:val="20"/>
        </w:rPr>
      </w:pPr>
      <w:r>
        <w:rPr>
          <w:sz w:val="20"/>
          <w:szCs w:val="20"/>
        </w:rPr>
        <w:t>description:</w:t>
      </w:r>
      <w:r w:rsidR="007B14F8">
        <w:rPr>
          <w:sz w:val="20"/>
          <w:szCs w:val="20"/>
        </w:rPr>
        <w:t xml:space="preserve"> This description matches the description given in the space variable</w:t>
      </w:r>
      <w:r w:rsidR="00197856">
        <w:rPr>
          <w:sz w:val="20"/>
          <w:szCs w:val="20"/>
        </w:rPr>
        <w:t>.</w:t>
      </w:r>
    </w:p>
    <w:p w14:paraId="73A84CF9" w14:textId="143DB133" w:rsidR="0006313D" w:rsidRDefault="0006313D" w:rsidP="00313939">
      <w:pPr>
        <w:pStyle w:val="ListParagraph"/>
        <w:numPr>
          <w:ilvl w:val="0"/>
          <w:numId w:val="18"/>
        </w:numPr>
        <w:rPr>
          <w:sz w:val="20"/>
          <w:szCs w:val="20"/>
        </w:rPr>
      </w:pPr>
      <w:r>
        <w:rPr>
          <w:sz w:val="20"/>
          <w:szCs w:val="20"/>
        </w:rPr>
        <w:t>experiences offered:</w:t>
      </w:r>
      <w:r w:rsidR="00197856">
        <w:rPr>
          <w:sz w:val="20"/>
          <w:szCs w:val="20"/>
        </w:rPr>
        <w:t xml:space="preserve"> Any special experience like festivals or rides.</w:t>
      </w:r>
    </w:p>
    <w:p w14:paraId="4D306EB8" w14:textId="51237AB7" w:rsidR="0006313D" w:rsidRDefault="00274314" w:rsidP="00313939">
      <w:pPr>
        <w:pStyle w:val="ListParagraph"/>
        <w:numPr>
          <w:ilvl w:val="0"/>
          <w:numId w:val="18"/>
        </w:numPr>
        <w:rPr>
          <w:sz w:val="20"/>
          <w:szCs w:val="20"/>
        </w:rPr>
      </w:pPr>
      <w:r>
        <w:rPr>
          <w:sz w:val="20"/>
          <w:szCs w:val="20"/>
        </w:rPr>
        <w:t>neighborhood overview:</w:t>
      </w:r>
      <w:r w:rsidR="00197856">
        <w:rPr>
          <w:sz w:val="20"/>
          <w:szCs w:val="20"/>
        </w:rPr>
        <w:t xml:space="preserve"> A description of the neighborhood.</w:t>
      </w:r>
    </w:p>
    <w:p w14:paraId="3AAC99E3" w14:textId="7B709C69" w:rsidR="00274314" w:rsidRDefault="00274314" w:rsidP="00313939">
      <w:pPr>
        <w:pStyle w:val="ListParagraph"/>
        <w:numPr>
          <w:ilvl w:val="0"/>
          <w:numId w:val="18"/>
        </w:numPr>
        <w:rPr>
          <w:sz w:val="20"/>
          <w:szCs w:val="20"/>
        </w:rPr>
      </w:pPr>
      <w:r>
        <w:rPr>
          <w:sz w:val="20"/>
          <w:szCs w:val="20"/>
        </w:rPr>
        <w:t>notes:</w:t>
      </w:r>
      <w:r w:rsidR="00AF32C8">
        <w:rPr>
          <w:sz w:val="20"/>
          <w:szCs w:val="20"/>
        </w:rPr>
        <w:t xml:space="preserve"> Comments about amenities or events happening at the listing during the guest stay</w:t>
      </w:r>
      <w:r w:rsidR="001A4594">
        <w:rPr>
          <w:sz w:val="20"/>
          <w:szCs w:val="20"/>
        </w:rPr>
        <w:t>.</w:t>
      </w:r>
    </w:p>
    <w:p w14:paraId="429E63C3" w14:textId="5A864886" w:rsidR="00274314" w:rsidRDefault="00274314" w:rsidP="00313939">
      <w:pPr>
        <w:pStyle w:val="ListParagraph"/>
        <w:numPr>
          <w:ilvl w:val="0"/>
          <w:numId w:val="18"/>
        </w:numPr>
        <w:rPr>
          <w:sz w:val="20"/>
          <w:szCs w:val="20"/>
        </w:rPr>
      </w:pPr>
      <w:r>
        <w:rPr>
          <w:sz w:val="20"/>
          <w:szCs w:val="20"/>
        </w:rPr>
        <w:t>transit:</w:t>
      </w:r>
      <w:r w:rsidR="005043AC">
        <w:rPr>
          <w:sz w:val="20"/>
          <w:szCs w:val="20"/>
        </w:rPr>
        <w:t xml:space="preserve"> A description of the proximity to transportation.</w:t>
      </w:r>
    </w:p>
    <w:p w14:paraId="229BAB95" w14:textId="02C44C14" w:rsidR="00274314" w:rsidRDefault="00274314" w:rsidP="00313939">
      <w:pPr>
        <w:pStyle w:val="ListParagraph"/>
        <w:numPr>
          <w:ilvl w:val="0"/>
          <w:numId w:val="18"/>
        </w:numPr>
        <w:rPr>
          <w:sz w:val="20"/>
          <w:szCs w:val="20"/>
        </w:rPr>
      </w:pPr>
      <w:r>
        <w:rPr>
          <w:sz w:val="20"/>
          <w:szCs w:val="20"/>
        </w:rPr>
        <w:t>thumbnail</w:t>
      </w:r>
      <w:r w:rsidR="007652A0">
        <w:rPr>
          <w:sz w:val="20"/>
          <w:szCs w:val="20"/>
        </w:rPr>
        <w:t xml:space="preserve"> url</w:t>
      </w:r>
      <w:r>
        <w:rPr>
          <w:sz w:val="20"/>
          <w:szCs w:val="20"/>
        </w:rPr>
        <w:t>:</w:t>
      </w:r>
      <w:r w:rsidR="002E6B4F">
        <w:rPr>
          <w:sz w:val="20"/>
          <w:szCs w:val="20"/>
        </w:rPr>
        <w:t xml:space="preserve"> The website link for the pictures</w:t>
      </w:r>
    </w:p>
    <w:p w14:paraId="35EB6229" w14:textId="02345BC0" w:rsidR="00274314" w:rsidRDefault="007652A0" w:rsidP="00313939">
      <w:pPr>
        <w:pStyle w:val="ListParagraph"/>
        <w:numPr>
          <w:ilvl w:val="0"/>
          <w:numId w:val="18"/>
        </w:numPr>
        <w:rPr>
          <w:sz w:val="20"/>
          <w:szCs w:val="20"/>
        </w:rPr>
      </w:pPr>
      <w:r>
        <w:rPr>
          <w:sz w:val="20"/>
          <w:szCs w:val="20"/>
        </w:rPr>
        <w:t>medium url:</w:t>
      </w:r>
      <w:r w:rsidR="005043AC">
        <w:rPr>
          <w:sz w:val="20"/>
          <w:szCs w:val="20"/>
        </w:rPr>
        <w:t xml:space="preserve"> Additional pictures of </w:t>
      </w:r>
      <w:r w:rsidR="00F749D6">
        <w:rPr>
          <w:sz w:val="20"/>
          <w:szCs w:val="20"/>
        </w:rPr>
        <w:t>the listing.</w:t>
      </w:r>
    </w:p>
    <w:p w14:paraId="59BB77A4" w14:textId="5883C0A4" w:rsidR="007652A0" w:rsidRDefault="007652A0" w:rsidP="00313939">
      <w:pPr>
        <w:pStyle w:val="ListParagraph"/>
        <w:numPr>
          <w:ilvl w:val="0"/>
          <w:numId w:val="18"/>
        </w:numPr>
        <w:rPr>
          <w:sz w:val="20"/>
          <w:szCs w:val="20"/>
        </w:rPr>
      </w:pPr>
      <w:r>
        <w:rPr>
          <w:sz w:val="20"/>
          <w:szCs w:val="20"/>
        </w:rPr>
        <w:t>picture url:</w:t>
      </w:r>
      <w:r w:rsidR="00F749D6">
        <w:rPr>
          <w:sz w:val="20"/>
          <w:szCs w:val="20"/>
        </w:rPr>
        <w:t xml:space="preserve"> A link to all listing photos.</w:t>
      </w:r>
    </w:p>
    <w:p w14:paraId="3C8CE40A" w14:textId="0FF46DF0" w:rsidR="007652A0" w:rsidRDefault="007652A0" w:rsidP="00313939">
      <w:pPr>
        <w:pStyle w:val="ListParagraph"/>
        <w:numPr>
          <w:ilvl w:val="0"/>
          <w:numId w:val="18"/>
        </w:numPr>
        <w:rPr>
          <w:sz w:val="20"/>
          <w:szCs w:val="20"/>
        </w:rPr>
      </w:pPr>
      <w:r>
        <w:rPr>
          <w:sz w:val="20"/>
          <w:szCs w:val="20"/>
        </w:rPr>
        <w:t>xl picture url:</w:t>
      </w:r>
      <w:r w:rsidR="00F749D6">
        <w:rPr>
          <w:sz w:val="20"/>
          <w:szCs w:val="20"/>
        </w:rPr>
        <w:t xml:space="preserve"> Pictures opened in full screen instead of partial screen.</w:t>
      </w:r>
    </w:p>
    <w:p w14:paraId="7270D651" w14:textId="64C64304" w:rsidR="007652A0" w:rsidRDefault="00990061" w:rsidP="00313939">
      <w:pPr>
        <w:pStyle w:val="ListParagraph"/>
        <w:numPr>
          <w:ilvl w:val="0"/>
          <w:numId w:val="18"/>
        </w:numPr>
        <w:rPr>
          <w:sz w:val="20"/>
          <w:szCs w:val="20"/>
        </w:rPr>
      </w:pPr>
      <w:r>
        <w:rPr>
          <w:sz w:val="20"/>
          <w:szCs w:val="20"/>
        </w:rPr>
        <w:t>host id:</w:t>
      </w:r>
      <w:r w:rsidR="002207ED">
        <w:rPr>
          <w:sz w:val="20"/>
          <w:szCs w:val="20"/>
        </w:rPr>
        <w:t xml:space="preserve"> A host unique identifier.</w:t>
      </w:r>
    </w:p>
    <w:p w14:paraId="65198A48" w14:textId="62120A57" w:rsidR="00990061" w:rsidRDefault="00990061" w:rsidP="00313939">
      <w:pPr>
        <w:pStyle w:val="ListParagraph"/>
        <w:numPr>
          <w:ilvl w:val="0"/>
          <w:numId w:val="18"/>
        </w:numPr>
        <w:rPr>
          <w:sz w:val="20"/>
          <w:szCs w:val="20"/>
        </w:rPr>
      </w:pPr>
      <w:r>
        <w:rPr>
          <w:sz w:val="20"/>
          <w:szCs w:val="20"/>
        </w:rPr>
        <w:t>host url:</w:t>
      </w:r>
      <w:r w:rsidR="002207ED">
        <w:rPr>
          <w:sz w:val="20"/>
          <w:szCs w:val="20"/>
        </w:rPr>
        <w:t xml:space="preserve"> The link to the host profile.</w:t>
      </w:r>
    </w:p>
    <w:p w14:paraId="0750CC7E" w14:textId="477E2BC5" w:rsidR="00990061" w:rsidRDefault="00990061" w:rsidP="00313939">
      <w:pPr>
        <w:pStyle w:val="ListParagraph"/>
        <w:numPr>
          <w:ilvl w:val="0"/>
          <w:numId w:val="18"/>
        </w:numPr>
        <w:rPr>
          <w:sz w:val="20"/>
          <w:szCs w:val="20"/>
        </w:rPr>
      </w:pPr>
      <w:r>
        <w:rPr>
          <w:sz w:val="20"/>
          <w:szCs w:val="20"/>
        </w:rPr>
        <w:t>host name:</w:t>
      </w:r>
      <w:r w:rsidR="002207ED">
        <w:rPr>
          <w:sz w:val="20"/>
          <w:szCs w:val="20"/>
        </w:rPr>
        <w:t xml:space="preserve"> The host’s name as shown on their profile.</w:t>
      </w:r>
    </w:p>
    <w:p w14:paraId="520D19CD" w14:textId="30AD9901" w:rsidR="00990061" w:rsidRDefault="005B2D81" w:rsidP="00313939">
      <w:pPr>
        <w:pStyle w:val="ListParagraph"/>
        <w:numPr>
          <w:ilvl w:val="0"/>
          <w:numId w:val="18"/>
        </w:numPr>
        <w:rPr>
          <w:sz w:val="20"/>
          <w:szCs w:val="20"/>
        </w:rPr>
      </w:pPr>
      <w:r>
        <w:rPr>
          <w:sz w:val="20"/>
          <w:szCs w:val="20"/>
        </w:rPr>
        <w:t>host since:</w:t>
      </w:r>
      <w:r w:rsidR="002207ED">
        <w:rPr>
          <w:sz w:val="20"/>
          <w:szCs w:val="20"/>
        </w:rPr>
        <w:t xml:space="preserve"> Date when the individual became a host.</w:t>
      </w:r>
    </w:p>
    <w:p w14:paraId="687D45EA" w14:textId="35E0561A" w:rsidR="005B2D81" w:rsidRDefault="005B2D81" w:rsidP="00313939">
      <w:pPr>
        <w:pStyle w:val="ListParagraph"/>
        <w:numPr>
          <w:ilvl w:val="0"/>
          <w:numId w:val="18"/>
        </w:numPr>
        <w:rPr>
          <w:sz w:val="20"/>
          <w:szCs w:val="20"/>
        </w:rPr>
      </w:pPr>
      <w:r>
        <w:rPr>
          <w:sz w:val="20"/>
          <w:szCs w:val="20"/>
        </w:rPr>
        <w:t>host location:</w:t>
      </w:r>
      <w:r w:rsidR="002207ED">
        <w:rPr>
          <w:sz w:val="20"/>
          <w:szCs w:val="20"/>
        </w:rPr>
        <w:t xml:space="preserve"> </w:t>
      </w:r>
      <w:r w:rsidR="008C1BD3">
        <w:rPr>
          <w:sz w:val="20"/>
          <w:szCs w:val="20"/>
        </w:rPr>
        <w:t>The location of the host.</w:t>
      </w:r>
    </w:p>
    <w:p w14:paraId="20BBAF32" w14:textId="76F2CB27" w:rsidR="005B2D81" w:rsidRDefault="002E5D2C" w:rsidP="00313939">
      <w:pPr>
        <w:pStyle w:val="ListParagraph"/>
        <w:numPr>
          <w:ilvl w:val="0"/>
          <w:numId w:val="18"/>
        </w:numPr>
        <w:rPr>
          <w:sz w:val="20"/>
          <w:szCs w:val="20"/>
        </w:rPr>
      </w:pPr>
      <w:r>
        <w:rPr>
          <w:sz w:val="20"/>
          <w:szCs w:val="20"/>
        </w:rPr>
        <w:t>host</w:t>
      </w:r>
      <w:r w:rsidR="00084908">
        <w:rPr>
          <w:sz w:val="20"/>
          <w:szCs w:val="20"/>
        </w:rPr>
        <w:t xml:space="preserve"> about:</w:t>
      </w:r>
      <w:r w:rsidR="008C1BD3">
        <w:rPr>
          <w:sz w:val="20"/>
          <w:szCs w:val="20"/>
        </w:rPr>
        <w:t xml:space="preserve"> The about section of a host profile.</w:t>
      </w:r>
    </w:p>
    <w:p w14:paraId="2EE53B78" w14:textId="044A5CF8" w:rsidR="00BF2CFF" w:rsidRDefault="00BF2CFF" w:rsidP="00313939">
      <w:pPr>
        <w:pStyle w:val="ListParagraph"/>
        <w:numPr>
          <w:ilvl w:val="0"/>
          <w:numId w:val="18"/>
        </w:numPr>
        <w:rPr>
          <w:sz w:val="20"/>
          <w:szCs w:val="20"/>
        </w:rPr>
      </w:pPr>
      <w:r>
        <w:rPr>
          <w:sz w:val="20"/>
          <w:szCs w:val="20"/>
        </w:rPr>
        <w:t>host response time:</w:t>
      </w:r>
      <w:r w:rsidR="00166D75">
        <w:rPr>
          <w:sz w:val="20"/>
          <w:szCs w:val="20"/>
        </w:rPr>
        <w:t xml:space="preserve"> This is how long it takes a host on average to respond to inquiries.</w:t>
      </w:r>
    </w:p>
    <w:p w14:paraId="69976A94" w14:textId="5C74734B" w:rsidR="00BF2CFF" w:rsidRDefault="00BF2CFF" w:rsidP="00313939">
      <w:pPr>
        <w:pStyle w:val="ListParagraph"/>
        <w:numPr>
          <w:ilvl w:val="0"/>
          <w:numId w:val="18"/>
        </w:numPr>
        <w:rPr>
          <w:sz w:val="20"/>
          <w:szCs w:val="20"/>
        </w:rPr>
      </w:pPr>
      <w:r>
        <w:rPr>
          <w:sz w:val="20"/>
          <w:szCs w:val="20"/>
        </w:rPr>
        <w:t>host response rate:</w:t>
      </w:r>
      <w:r w:rsidR="00166D75">
        <w:rPr>
          <w:sz w:val="20"/>
          <w:szCs w:val="20"/>
        </w:rPr>
        <w:t xml:space="preserve"> This shows a percentage of messages the host has responded to.</w:t>
      </w:r>
    </w:p>
    <w:p w14:paraId="34BB6FF1" w14:textId="44CDF4ED" w:rsidR="00BF2CFF" w:rsidRDefault="00F059FE" w:rsidP="00313939">
      <w:pPr>
        <w:pStyle w:val="ListParagraph"/>
        <w:numPr>
          <w:ilvl w:val="0"/>
          <w:numId w:val="18"/>
        </w:numPr>
        <w:rPr>
          <w:sz w:val="20"/>
          <w:szCs w:val="20"/>
        </w:rPr>
      </w:pPr>
      <w:r>
        <w:rPr>
          <w:sz w:val="20"/>
          <w:szCs w:val="20"/>
        </w:rPr>
        <w:t>host acceptance rate:</w:t>
      </w:r>
      <w:r w:rsidR="00166D75">
        <w:rPr>
          <w:sz w:val="20"/>
          <w:szCs w:val="20"/>
        </w:rPr>
        <w:t xml:space="preserve"> A percentage of bookings the host has </w:t>
      </w:r>
      <w:r w:rsidR="00625898">
        <w:rPr>
          <w:sz w:val="20"/>
          <w:szCs w:val="20"/>
        </w:rPr>
        <w:t>accepted.</w:t>
      </w:r>
    </w:p>
    <w:p w14:paraId="5252C49E" w14:textId="1595BE8C" w:rsidR="00F059FE" w:rsidRDefault="00F059FE" w:rsidP="00313939">
      <w:pPr>
        <w:pStyle w:val="ListParagraph"/>
        <w:numPr>
          <w:ilvl w:val="0"/>
          <w:numId w:val="18"/>
        </w:numPr>
        <w:rPr>
          <w:sz w:val="20"/>
          <w:szCs w:val="20"/>
        </w:rPr>
      </w:pPr>
      <w:r>
        <w:rPr>
          <w:sz w:val="20"/>
          <w:szCs w:val="20"/>
        </w:rPr>
        <w:t xml:space="preserve">host is </w:t>
      </w:r>
      <w:r w:rsidR="00625898">
        <w:rPr>
          <w:sz w:val="20"/>
          <w:szCs w:val="20"/>
        </w:rPr>
        <w:t>superhost</w:t>
      </w:r>
      <w:r>
        <w:rPr>
          <w:sz w:val="20"/>
          <w:szCs w:val="20"/>
        </w:rPr>
        <w:t>:</w:t>
      </w:r>
      <w:r w:rsidR="00625898">
        <w:rPr>
          <w:sz w:val="20"/>
          <w:szCs w:val="20"/>
        </w:rPr>
        <w:t xml:space="preserve"> A binary option of whether or not the host is a superhost.</w:t>
      </w:r>
    </w:p>
    <w:p w14:paraId="72976B03" w14:textId="25D7ECDF" w:rsidR="00F059FE" w:rsidRDefault="00F059FE" w:rsidP="00313939">
      <w:pPr>
        <w:pStyle w:val="ListParagraph"/>
        <w:numPr>
          <w:ilvl w:val="0"/>
          <w:numId w:val="18"/>
        </w:numPr>
        <w:rPr>
          <w:sz w:val="20"/>
          <w:szCs w:val="20"/>
        </w:rPr>
      </w:pPr>
      <w:r>
        <w:rPr>
          <w:sz w:val="20"/>
          <w:szCs w:val="20"/>
        </w:rPr>
        <w:t>host thumbnail url:</w:t>
      </w:r>
      <w:r w:rsidR="00625898">
        <w:rPr>
          <w:sz w:val="20"/>
          <w:szCs w:val="20"/>
        </w:rPr>
        <w:t xml:space="preserve"> The link </w:t>
      </w:r>
      <w:r w:rsidR="002E5DE2">
        <w:rPr>
          <w:sz w:val="20"/>
          <w:szCs w:val="20"/>
        </w:rPr>
        <w:t xml:space="preserve">for </w:t>
      </w:r>
      <w:r w:rsidR="00912CA2">
        <w:rPr>
          <w:sz w:val="20"/>
          <w:szCs w:val="20"/>
        </w:rPr>
        <w:t>the host thumbnail photo.</w:t>
      </w:r>
    </w:p>
    <w:p w14:paraId="011C6C55" w14:textId="15E74818" w:rsidR="00F059FE" w:rsidRDefault="00781209" w:rsidP="00313939">
      <w:pPr>
        <w:pStyle w:val="ListParagraph"/>
        <w:numPr>
          <w:ilvl w:val="0"/>
          <w:numId w:val="18"/>
        </w:numPr>
        <w:rPr>
          <w:sz w:val="20"/>
          <w:szCs w:val="20"/>
        </w:rPr>
      </w:pPr>
      <w:r>
        <w:rPr>
          <w:sz w:val="20"/>
          <w:szCs w:val="20"/>
        </w:rPr>
        <w:t>host picture url:</w:t>
      </w:r>
      <w:r w:rsidR="00912CA2">
        <w:rPr>
          <w:sz w:val="20"/>
          <w:szCs w:val="20"/>
        </w:rPr>
        <w:t xml:space="preserve"> The host main profile picture</w:t>
      </w:r>
      <w:r w:rsidR="00C80899">
        <w:rPr>
          <w:sz w:val="20"/>
          <w:szCs w:val="20"/>
        </w:rPr>
        <w:t xml:space="preserve"> link.</w:t>
      </w:r>
    </w:p>
    <w:p w14:paraId="1A0C20A8" w14:textId="445CD2BA" w:rsidR="00781209" w:rsidRDefault="00781209" w:rsidP="00313939">
      <w:pPr>
        <w:pStyle w:val="ListParagraph"/>
        <w:numPr>
          <w:ilvl w:val="0"/>
          <w:numId w:val="18"/>
        </w:numPr>
        <w:rPr>
          <w:sz w:val="20"/>
          <w:szCs w:val="20"/>
        </w:rPr>
      </w:pPr>
      <w:r>
        <w:rPr>
          <w:sz w:val="20"/>
          <w:szCs w:val="20"/>
        </w:rPr>
        <w:t>host neighborhood:</w:t>
      </w:r>
      <w:r w:rsidR="00C80899">
        <w:rPr>
          <w:sz w:val="20"/>
          <w:szCs w:val="20"/>
        </w:rPr>
        <w:t xml:space="preserve"> The neighborhood the host is located in.</w:t>
      </w:r>
    </w:p>
    <w:p w14:paraId="1B20487C" w14:textId="1DD7E513" w:rsidR="00781209" w:rsidRDefault="00781209" w:rsidP="00313939">
      <w:pPr>
        <w:pStyle w:val="ListParagraph"/>
        <w:numPr>
          <w:ilvl w:val="0"/>
          <w:numId w:val="18"/>
        </w:numPr>
        <w:rPr>
          <w:sz w:val="20"/>
          <w:szCs w:val="20"/>
        </w:rPr>
      </w:pPr>
      <w:r>
        <w:rPr>
          <w:sz w:val="20"/>
          <w:szCs w:val="20"/>
        </w:rPr>
        <w:t>host listings count:</w:t>
      </w:r>
      <w:r w:rsidR="00C80899">
        <w:rPr>
          <w:sz w:val="20"/>
          <w:szCs w:val="20"/>
        </w:rPr>
        <w:t xml:space="preserve"> How many properties the host has listed on </w:t>
      </w:r>
      <w:r w:rsidR="00285AE4">
        <w:rPr>
          <w:sz w:val="20"/>
          <w:szCs w:val="20"/>
        </w:rPr>
        <w:t>Airbnb</w:t>
      </w:r>
      <w:r w:rsidR="00C80899">
        <w:rPr>
          <w:sz w:val="20"/>
          <w:szCs w:val="20"/>
        </w:rPr>
        <w:t>.</w:t>
      </w:r>
    </w:p>
    <w:p w14:paraId="713AA4AE" w14:textId="7D307898" w:rsidR="00781209" w:rsidRDefault="00781209" w:rsidP="00313939">
      <w:pPr>
        <w:pStyle w:val="ListParagraph"/>
        <w:numPr>
          <w:ilvl w:val="0"/>
          <w:numId w:val="18"/>
        </w:numPr>
        <w:rPr>
          <w:sz w:val="20"/>
          <w:szCs w:val="20"/>
        </w:rPr>
      </w:pPr>
      <w:r>
        <w:rPr>
          <w:sz w:val="20"/>
          <w:szCs w:val="20"/>
        </w:rPr>
        <w:t>host total listings count:</w:t>
      </w:r>
      <w:r w:rsidR="00285AE4">
        <w:rPr>
          <w:sz w:val="20"/>
          <w:szCs w:val="20"/>
        </w:rPr>
        <w:t xml:space="preserve"> Total count of listings the host has.</w:t>
      </w:r>
    </w:p>
    <w:p w14:paraId="7CD08A91" w14:textId="0BB62C65" w:rsidR="00781209" w:rsidRDefault="00E7762E" w:rsidP="00313939">
      <w:pPr>
        <w:pStyle w:val="ListParagraph"/>
        <w:numPr>
          <w:ilvl w:val="0"/>
          <w:numId w:val="18"/>
        </w:numPr>
        <w:rPr>
          <w:sz w:val="20"/>
          <w:szCs w:val="20"/>
        </w:rPr>
      </w:pPr>
      <w:r>
        <w:rPr>
          <w:sz w:val="20"/>
          <w:szCs w:val="20"/>
        </w:rPr>
        <w:t>host verifications:</w:t>
      </w:r>
      <w:r w:rsidR="00285AE4">
        <w:rPr>
          <w:sz w:val="20"/>
          <w:szCs w:val="20"/>
        </w:rPr>
        <w:t xml:space="preserve"> </w:t>
      </w:r>
      <w:r w:rsidR="009214A9">
        <w:rPr>
          <w:sz w:val="20"/>
          <w:szCs w:val="20"/>
        </w:rPr>
        <w:t>The variety of ways a host has been verified.</w:t>
      </w:r>
    </w:p>
    <w:p w14:paraId="6B62DDE0" w14:textId="06ED04E9" w:rsidR="00E7762E" w:rsidRDefault="00E7762E" w:rsidP="00313939">
      <w:pPr>
        <w:pStyle w:val="ListParagraph"/>
        <w:numPr>
          <w:ilvl w:val="0"/>
          <w:numId w:val="18"/>
        </w:numPr>
        <w:rPr>
          <w:sz w:val="20"/>
          <w:szCs w:val="20"/>
        </w:rPr>
      </w:pPr>
      <w:r>
        <w:rPr>
          <w:sz w:val="20"/>
          <w:szCs w:val="20"/>
        </w:rPr>
        <w:t>host has profile pic:</w:t>
      </w:r>
      <w:r w:rsidR="00031644">
        <w:rPr>
          <w:sz w:val="20"/>
          <w:szCs w:val="20"/>
        </w:rPr>
        <w:t xml:space="preserve"> A binary option of whether or not</w:t>
      </w:r>
      <w:r w:rsidR="00D972AD">
        <w:rPr>
          <w:sz w:val="20"/>
          <w:szCs w:val="20"/>
        </w:rPr>
        <w:t xml:space="preserve"> a host has a profile pic.</w:t>
      </w:r>
    </w:p>
    <w:p w14:paraId="3002341F" w14:textId="7B850B9F" w:rsidR="00E7762E" w:rsidRPr="00D972AD" w:rsidRDefault="00E7762E" w:rsidP="00D972AD">
      <w:pPr>
        <w:pStyle w:val="ListParagraph"/>
        <w:numPr>
          <w:ilvl w:val="0"/>
          <w:numId w:val="18"/>
        </w:numPr>
        <w:rPr>
          <w:sz w:val="20"/>
          <w:szCs w:val="20"/>
        </w:rPr>
      </w:pPr>
      <w:r>
        <w:rPr>
          <w:sz w:val="20"/>
          <w:szCs w:val="20"/>
        </w:rPr>
        <w:t>host identity verified:</w:t>
      </w:r>
      <w:r w:rsidR="00D972AD" w:rsidRPr="00D972AD">
        <w:rPr>
          <w:sz w:val="20"/>
          <w:szCs w:val="20"/>
        </w:rPr>
        <w:t xml:space="preserve"> </w:t>
      </w:r>
      <w:r w:rsidR="00D972AD">
        <w:rPr>
          <w:sz w:val="20"/>
          <w:szCs w:val="20"/>
        </w:rPr>
        <w:t xml:space="preserve">A binary option of whether or not a host </w:t>
      </w:r>
      <w:r w:rsidR="00BA0AF6">
        <w:rPr>
          <w:sz w:val="20"/>
          <w:szCs w:val="20"/>
        </w:rPr>
        <w:t>identity was verified.</w:t>
      </w:r>
    </w:p>
    <w:p w14:paraId="446376C5" w14:textId="7159A2AD" w:rsidR="00E7762E" w:rsidRDefault="007B77EE" w:rsidP="00313939">
      <w:pPr>
        <w:pStyle w:val="ListParagraph"/>
        <w:numPr>
          <w:ilvl w:val="0"/>
          <w:numId w:val="18"/>
        </w:numPr>
        <w:rPr>
          <w:sz w:val="20"/>
          <w:szCs w:val="20"/>
        </w:rPr>
      </w:pPr>
      <w:r>
        <w:rPr>
          <w:sz w:val="20"/>
          <w:szCs w:val="20"/>
        </w:rPr>
        <w:t>street:</w:t>
      </w:r>
      <w:r w:rsidR="00BA0AF6">
        <w:rPr>
          <w:sz w:val="20"/>
          <w:szCs w:val="20"/>
        </w:rPr>
        <w:t xml:space="preserve"> The street address of the listing</w:t>
      </w:r>
      <w:r w:rsidR="00144F1B">
        <w:rPr>
          <w:sz w:val="20"/>
          <w:szCs w:val="20"/>
        </w:rPr>
        <w:t>.</w:t>
      </w:r>
    </w:p>
    <w:p w14:paraId="0B8AB3F0" w14:textId="39D667D1" w:rsidR="007B77EE" w:rsidRDefault="007B77EE" w:rsidP="00313939">
      <w:pPr>
        <w:pStyle w:val="ListParagraph"/>
        <w:numPr>
          <w:ilvl w:val="0"/>
          <w:numId w:val="18"/>
        </w:numPr>
        <w:rPr>
          <w:sz w:val="20"/>
          <w:szCs w:val="20"/>
        </w:rPr>
      </w:pPr>
      <w:r>
        <w:rPr>
          <w:sz w:val="20"/>
          <w:szCs w:val="20"/>
        </w:rPr>
        <w:t>neighborhood:</w:t>
      </w:r>
      <w:r w:rsidR="00BA0AF6">
        <w:rPr>
          <w:sz w:val="20"/>
          <w:szCs w:val="20"/>
        </w:rPr>
        <w:t xml:space="preserve"> The neighborhood the listing is locate</w:t>
      </w:r>
      <w:r w:rsidR="00144F1B">
        <w:rPr>
          <w:sz w:val="20"/>
          <w:szCs w:val="20"/>
        </w:rPr>
        <w:t>d in.</w:t>
      </w:r>
    </w:p>
    <w:p w14:paraId="2A41A9B5" w14:textId="6E346AEC" w:rsidR="007B77EE" w:rsidRDefault="007B77EE" w:rsidP="00313939">
      <w:pPr>
        <w:pStyle w:val="ListParagraph"/>
        <w:numPr>
          <w:ilvl w:val="0"/>
          <w:numId w:val="18"/>
        </w:numPr>
        <w:rPr>
          <w:sz w:val="20"/>
          <w:szCs w:val="20"/>
        </w:rPr>
      </w:pPr>
      <w:r>
        <w:rPr>
          <w:sz w:val="20"/>
          <w:szCs w:val="20"/>
        </w:rPr>
        <w:t>neighborhood cleansed:</w:t>
      </w:r>
      <w:r w:rsidR="00144F1B">
        <w:rPr>
          <w:sz w:val="20"/>
          <w:szCs w:val="20"/>
        </w:rPr>
        <w:t xml:space="preserve"> A </w:t>
      </w:r>
      <w:r w:rsidR="00F003F4">
        <w:rPr>
          <w:sz w:val="20"/>
          <w:szCs w:val="20"/>
        </w:rPr>
        <w:t>refined version of the neighborhood listing.</w:t>
      </w:r>
    </w:p>
    <w:p w14:paraId="35F85FA1" w14:textId="1B3F6C0E" w:rsidR="007B77EE" w:rsidRDefault="00D959C9" w:rsidP="00313939">
      <w:pPr>
        <w:pStyle w:val="ListParagraph"/>
        <w:numPr>
          <w:ilvl w:val="0"/>
          <w:numId w:val="18"/>
        </w:numPr>
        <w:rPr>
          <w:sz w:val="20"/>
          <w:szCs w:val="20"/>
        </w:rPr>
      </w:pPr>
      <w:r>
        <w:rPr>
          <w:sz w:val="20"/>
          <w:szCs w:val="20"/>
        </w:rPr>
        <w:t>neighborhood group cleansed:</w:t>
      </w:r>
      <w:r w:rsidR="00B529F8">
        <w:rPr>
          <w:sz w:val="20"/>
          <w:szCs w:val="20"/>
        </w:rPr>
        <w:t xml:space="preserve"> The refined list has been narrowed down </w:t>
      </w:r>
      <w:r w:rsidR="003406AB">
        <w:rPr>
          <w:sz w:val="20"/>
          <w:szCs w:val="20"/>
        </w:rPr>
        <w:t>further.</w:t>
      </w:r>
    </w:p>
    <w:p w14:paraId="66D0A82F" w14:textId="710F2030" w:rsidR="00D959C9" w:rsidRDefault="00D959C9" w:rsidP="00313939">
      <w:pPr>
        <w:pStyle w:val="ListParagraph"/>
        <w:numPr>
          <w:ilvl w:val="0"/>
          <w:numId w:val="18"/>
        </w:numPr>
        <w:rPr>
          <w:sz w:val="20"/>
          <w:szCs w:val="20"/>
        </w:rPr>
      </w:pPr>
      <w:r>
        <w:rPr>
          <w:sz w:val="20"/>
          <w:szCs w:val="20"/>
        </w:rPr>
        <w:t>city:</w:t>
      </w:r>
      <w:r w:rsidR="00BA0AF6">
        <w:rPr>
          <w:sz w:val="20"/>
          <w:szCs w:val="20"/>
        </w:rPr>
        <w:t xml:space="preserve"> </w:t>
      </w:r>
      <w:r w:rsidR="003406AB">
        <w:rPr>
          <w:sz w:val="20"/>
          <w:szCs w:val="20"/>
        </w:rPr>
        <w:t xml:space="preserve"> The city the listing is located in.</w:t>
      </w:r>
    </w:p>
    <w:p w14:paraId="72F8B7E6" w14:textId="500B6273" w:rsidR="00D959C9" w:rsidRDefault="00D959C9" w:rsidP="00313939">
      <w:pPr>
        <w:pStyle w:val="ListParagraph"/>
        <w:numPr>
          <w:ilvl w:val="0"/>
          <w:numId w:val="18"/>
        </w:numPr>
        <w:rPr>
          <w:sz w:val="20"/>
          <w:szCs w:val="20"/>
        </w:rPr>
      </w:pPr>
      <w:r>
        <w:rPr>
          <w:sz w:val="20"/>
          <w:szCs w:val="20"/>
        </w:rPr>
        <w:t>state:</w:t>
      </w:r>
      <w:r w:rsidR="00092710">
        <w:rPr>
          <w:sz w:val="20"/>
          <w:szCs w:val="20"/>
        </w:rPr>
        <w:t xml:space="preserve"> The state the listing is located in.</w:t>
      </w:r>
    </w:p>
    <w:p w14:paraId="1F8A5387" w14:textId="44F30B99" w:rsidR="00D959C9" w:rsidRDefault="00D959C9" w:rsidP="00313939">
      <w:pPr>
        <w:pStyle w:val="ListParagraph"/>
        <w:numPr>
          <w:ilvl w:val="0"/>
          <w:numId w:val="18"/>
        </w:numPr>
        <w:rPr>
          <w:sz w:val="20"/>
          <w:szCs w:val="20"/>
        </w:rPr>
      </w:pPr>
      <w:r>
        <w:rPr>
          <w:sz w:val="20"/>
          <w:szCs w:val="20"/>
        </w:rPr>
        <w:t>zip code:</w:t>
      </w:r>
      <w:r w:rsidR="00092710">
        <w:rPr>
          <w:sz w:val="20"/>
          <w:szCs w:val="20"/>
        </w:rPr>
        <w:t xml:space="preserve"> The zip code the listing is located in.</w:t>
      </w:r>
    </w:p>
    <w:p w14:paraId="28909A14" w14:textId="63206EAD" w:rsidR="00D959C9" w:rsidRDefault="00D959C9" w:rsidP="00313939">
      <w:pPr>
        <w:pStyle w:val="ListParagraph"/>
        <w:numPr>
          <w:ilvl w:val="0"/>
          <w:numId w:val="18"/>
        </w:numPr>
        <w:rPr>
          <w:sz w:val="20"/>
          <w:szCs w:val="20"/>
        </w:rPr>
      </w:pPr>
      <w:r>
        <w:rPr>
          <w:sz w:val="20"/>
          <w:szCs w:val="20"/>
        </w:rPr>
        <w:t>market:</w:t>
      </w:r>
      <w:r w:rsidR="00092710">
        <w:rPr>
          <w:sz w:val="20"/>
          <w:szCs w:val="20"/>
        </w:rPr>
        <w:t xml:space="preserve"> The city the listing is located in.</w:t>
      </w:r>
    </w:p>
    <w:p w14:paraId="4235ADE2" w14:textId="3587B218" w:rsidR="00D959C9" w:rsidRDefault="00E74C81" w:rsidP="00313939">
      <w:pPr>
        <w:pStyle w:val="ListParagraph"/>
        <w:numPr>
          <w:ilvl w:val="0"/>
          <w:numId w:val="18"/>
        </w:numPr>
        <w:rPr>
          <w:sz w:val="20"/>
          <w:szCs w:val="20"/>
        </w:rPr>
      </w:pPr>
      <w:r>
        <w:rPr>
          <w:sz w:val="20"/>
          <w:szCs w:val="20"/>
        </w:rPr>
        <w:t>smart location:</w:t>
      </w:r>
      <w:r w:rsidR="00092710">
        <w:rPr>
          <w:sz w:val="20"/>
          <w:szCs w:val="20"/>
        </w:rPr>
        <w:t xml:space="preserve"> City and state combination for listing location</w:t>
      </w:r>
    </w:p>
    <w:p w14:paraId="6FF6678D" w14:textId="0A8CAF13" w:rsidR="00E74C81" w:rsidRDefault="00E74C81" w:rsidP="00313939">
      <w:pPr>
        <w:pStyle w:val="ListParagraph"/>
        <w:numPr>
          <w:ilvl w:val="0"/>
          <w:numId w:val="18"/>
        </w:numPr>
        <w:rPr>
          <w:sz w:val="20"/>
          <w:szCs w:val="20"/>
        </w:rPr>
      </w:pPr>
      <w:r>
        <w:rPr>
          <w:sz w:val="20"/>
          <w:szCs w:val="20"/>
        </w:rPr>
        <w:t>country code:</w:t>
      </w:r>
      <w:r w:rsidR="00687304">
        <w:rPr>
          <w:sz w:val="20"/>
          <w:szCs w:val="20"/>
        </w:rPr>
        <w:t xml:space="preserve"> The country abbreviation for the listing location.</w:t>
      </w:r>
    </w:p>
    <w:p w14:paraId="0904126D" w14:textId="3239108A" w:rsidR="00E74C81" w:rsidRDefault="00E74C81" w:rsidP="00313939">
      <w:pPr>
        <w:pStyle w:val="ListParagraph"/>
        <w:numPr>
          <w:ilvl w:val="0"/>
          <w:numId w:val="18"/>
        </w:numPr>
        <w:rPr>
          <w:sz w:val="20"/>
          <w:szCs w:val="20"/>
        </w:rPr>
      </w:pPr>
      <w:r>
        <w:rPr>
          <w:sz w:val="20"/>
          <w:szCs w:val="20"/>
        </w:rPr>
        <w:t>country:</w:t>
      </w:r>
      <w:r w:rsidR="00687304">
        <w:rPr>
          <w:sz w:val="20"/>
          <w:szCs w:val="20"/>
        </w:rPr>
        <w:t xml:space="preserve"> The country the listing is located in.</w:t>
      </w:r>
    </w:p>
    <w:p w14:paraId="70372513" w14:textId="3877C58E" w:rsidR="00E74C81" w:rsidRDefault="00E74C81" w:rsidP="00313939">
      <w:pPr>
        <w:pStyle w:val="ListParagraph"/>
        <w:numPr>
          <w:ilvl w:val="0"/>
          <w:numId w:val="18"/>
        </w:numPr>
        <w:rPr>
          <w:sz w:val="20"/>
          <w:szCs w:val="20"/>
        </w:rPr>
      </w:pPr>
      <w:r>
        <w:rPr>
          <w:sz w:val="20"/>
          <w:szCs w:val="20"/>
        </w:rPr>
        <w:t>latitude:</w:t>
      </w:r>
      <w:r w:rsidR="00687304">
        <w:rPr>
          <w:sz w:val="20"/>
          <w:szCs w:val="20"/>
        </w:rPr>
        <w:t xml:space="preserve"> Part of the exact coordinates of the listing.</w:t>
      </w:r>
    </w:p>
    <w:p w14:paraId="4EE42E47" w14:textId="3CC8AAFE" w:rsidR="00E74C81" w:rsidRDefault="00E74C81" w:rsidP="00313939">
      <w:pPr>
        <w:pStyle w:val="ListParagraph"/>
        <w:numPr>
          <w:ilvl w:val="0"/>
          <w:numId w:val="18"/>
        </w:numPr>
        <w:rPr>
          <w:sz w:val="20"/>
          <w:szCs w:val="20"/>
        </w:rPr>
      </w:pPr>
      <w:r>
        <w:rPr>
          <w:sz w:val="20"/>
          <w:szCs w:val="20"/>
        </w:rPr>
        <w:t>longitude:</w:t>
      </w:r>
      <w:r w:rsidR="00687304">
        <w:rPr>
          <w:sz w:val="20"/>
          <w:szCs w:val="20"/>
        </w:rPr>
        <w:t xml:space="preserve"> Part of the exact coordinates of the listing.</w:t>
      </w:r>
    </w:p>
    <w:p w14:paraId="54387BD0" w14:textId="62E1C0FE" w:rsidR="00E74C81" w:rsidRDefault="00C05D4A" w:rsidP="00313939">
      <w:pPr>
        <w:pStyle w:val="ListParagraph"/>
        <w:numPr>
          <w:ilvl w:val="0"/>
          <w:numId w:val="18"/>
        </w:numPr>
        <w:rPr>
          <w:sz w:val="20"/>
          <w:szCs w:val="20"/>
        </w:rPr>
      </w:pPr>
      <w:r>
        <w:rPr>
          <w:sz w:val="20"/>
          <w:szCs w:val="20"/>
        </w:rPr>
        <w:t>is location exact:</w:t>
      </w:r>
      <w:r w:rsidR="00687304">
        <w:rPr>
          <w:sz w:val="20"/>
          <w:szCs w:val="20"/>
        </w:rPr>
        <w:t xml:space="preserve"> Binary option for whether or not a location is exact.</w:t>
      </w:r>
    </w:p>
    <w:p w14:paraId="4658FBCF" w14:textId="68B7C826" w:rsidR="00C05D4A" w:rsidRDefault="00C05D4A" w:rsidP="00313939">
      <w:pPr>
        <w:pStyle w:val="ListParagraph"/>
        <w:numPr>
          <w:ilvl w:val="0"/>
          <w:numId w:val="18"/>
        </w:numPr>
        <w:rPr>
          <w:sz w:val="20"/>
          <w:szCs w:val="20"/>
        </w:rPr>
      </w:pPr>
      <w:r>
        <w:rPr>
          <w:sz w:val="20"/>
          <w:szCs w:val="20"/>
        </w:rPr>
        <w:t>property type:</w:t>
      </w:r>
      <w:r w:rsidR="00687304">
        <w:rPr>
          <w:sz w:val="20"/>
          <w:szCs w:val="20"/>
        </w:rPr>
        <w:t xml:space="preserve"> Type of listing whether a house, apartment, cabin, camper etc.</w:t>
      </w:r>
    </w:p>
    <w:p w14:paraId="324C18D8" w14:textId="25C7C75F" w:rsidR="00C05D4A" w:rsidRDefault="00C05D4A" w:rsidP="00313939">
      <w:pPr>
        <w:pStyle w:val="ListParagraph"/>
        <w:numPr>
          <w:ilvl w:val="0"/>
          <w:numId w:val="18"/>
        </w:numPr>
        <w:rPr>
          <w:sz w:val="20"/>
          <w:szCs w:val="20"/>
        </w:rPr>
      </w:pPr>
      <w:r>
        <w:rPr>
          <w:sz w:val="20"/>
          <w:szCs w:val="20"/>
        </w:rPr>
        <w:t>room type:</w:t>
      </w:r>
      <w:r w:rsidR="00650714">
        <w:rPr>
          <w:sz w:val="20"/>
          <w:szCs w:val="20"/>
        </w:rPr>
        <w:t xml:space="preserve"> </w:t>
      </w:r>
      <w:r w:rsidR="00D93799">
        <w:rPr>
          <w:sz w:val="20"/>
          <w:szCs w:val="20"/>
        </w:rPr>
        <w:t>Description of the type of listing whether an entire home, private room etc.</w:t>
      </w:r>
    </w:p>
    <w:p w14:paraId="5A409195" w14:textId="7AE22036" w:rsidR="00C05D4A" w:rsidRDefault="00C05D4A" w:rsidP="00313939">
      <w:pPr>
        <w:pStyle w:val="ListParagraph"/>
        <w:numPr>
          <w:ilvl w:val="0"/>
          <w:numId w:val="18"/>
        </w:numPr>
        <w:rPr>
          <w:sz w:val="20"/>
          <w:szCs w:val="20"/>
        </w:rPr>
      </w:pPr>
      <w:r>
        <w:rPr>
          <w:sz w:val="20"/>
          <w:szCs w:val="20"/>
        </w:rPr>
        <w:t>accommodates:</w:t>
      </w:r>
      <w:r w:rsidR="00D93799">
        <w:rPr>
          <w:sz w:val="20"/>
          <w:szCs w:val="20"/>
        </w:rPr>
        <w:t xml:space="preserve"> Numeric descriptor of how many </w:t>
      </w:r>
      <w:r w:rsidR="00FC7050">
        <w:rPr>
          <w:sz w:val="20"/>
          <w:szCs w:val="20"/>
        </w:rPr>
        <w:t>guests</w:t>
      </w:r>
      <w:r w:rsidR="00D93799">
        <w:rPr>
          <w:sz w:val="20"/>
          <w:szCs w:val="20"/>
        </w:rPr>
        <w:t xml:space="preserve"> can </w:t>
      </w:r>
      <w:r w:rsidR="0032192F">
        <w:rPr>
          <w:sz w:val="20"/>
          <w:szCs w:val="20"/>
        </w:rPr>
        <w:t xml:space="preserve">occupy </w:t>
      </w:r>
      <w:r w:rsidR="004C7150">
        <w:rPr>
          <w:sz w:val="20"/>
          <w:szCs w:val="20"/>
        </w:rPr>
        <w:t>the listing</w:t>
      </w:r>
      <w:r w:rsidR="0032192F">
        <w:rPr>
          <w:sz w:val="20"/>
          <w:szCs w:val="20"/>
        </w:rPr>
        <w:t>.</w:t>
      </w:r>
    </w:p>
    <w:p w14:paraId="3520C823" w14:textId="70545B0F" w:rsidR="00C05D4A" w:rsidRDefault="00C05D4A" w:rsidP="00313939">
      <w:pPr>
        <w:pStyle w:val="ListParagraph"/>
        <w:numPr>
          <w:ilvl w:val="0"/>
          <w:numId w:val="18"/>
        </w:numPr>
        <w:rPr>
          <w:sz w:val="20"/>
          <w:szCs w:val="20"/>
        </w:rPr>
      </w:pPr>
      <w:r>
        <w:rPr>
          <w:sz w:val="20"/>
          <w:szCs w:val="20"/>
        </w:rPr>
        <w:t>bathrooms:</w:t>
      </w:r>
      <w:r w:rsidR="00FC7050">
        <w:rPr>
          <w:sz w:val="20"/>
          <w:szCs w:val="20"/>
        </w:rPr>
        <w:t xml:space="preserve"> </w:t>
      </w:r>
      <w:r w:rsidR="00CE1A86">
        <w:rPr>
          <w:sz w:val="20"/>
          <w:szCs w:val="20"/>
        </w:rPr>
        <w:t>Number</w:t>
      </w:r>
      <w:r w:rsidR="00FC7050">
        <w:rPr>
          <w:sz w:val="20"/>
          <w:szCs w:val="20"/>
        </w:rPr>
        <w:t xml:space="preserve"> of bathrooms in the listing.</w:t>
      </w:r>
    </w:p>
    <w:p w14:paraId="5FEA6D10" w14:textId="783740AA" w:rsidR="00C05D4A" w:rsidRDefault="00C05D4A" w:rsidP="00313939">
      <w:pPr>
        <w:pStyle w:val="ListParagraph"/>
        <w:numPr>
          <w:ilvl w:val="0"/>
          <w:numId w:val="18"/>
        </w:numPr>
        <w:rPr>
          <w:sz w:val="20"/>
          <w:szCs w:val="20"/>
        </w:rPr>
      </w:pPr>
      <w:r>
        <w:rPr>
          <w:sz w:val="20"/>
          <w:szCs w:val="20"/>
        </w:rPr>
        <w:t>bedrooms:</w:t>
      </w:r>
      <w:r w:rsidR="00CE1A86">
        <w:rPr>
          <w:sz w:val="20"/>
          <w:szCs w:val="20"/>
        </w:rPr>
        <w:t xml:space="preserve"> Number of bedrooms in the </w:t>
      </w:r>
      <w:r w:rsidR="00B42CA2">
        <w:rPr>
          <w:sz w:val="20"/>
          <w:szCs w:val="20"/>
        </w:rPr>
        <w:t>listing.</w:t>
      </w:r>
    </w:p>
    <w:p w14:paraId="25DC10AF" w14:textId="5C560653" w:rsidR="00C05D4A" w:rsidRDefault="00C05D4A" w:rsidP="00313939">
      <w:pPr>
        <w:pStyle w:val="ListParagraph"/>
        <w:numPr>
          <w:ilvl w:val="0"/>
          <w:numId w:val="18"/>
        </w:numPr>
        <w:rPr>
          <w:sz w:val="20"/>
          <w:szCs w:val="20"/>
        </w:rPr>
      </w:pPr>
      <w:r>
        <w:rPr>
          <w:sz w:val="20"/>
          <w:szCs w:val="20"/>
        </w:rPr>
        <w:t>beds:</w:t>
      </w:r>
      <w:r w:rsidR="00356A22">
        <w:rPr>
          <w:sz w:val="20"/>
          <w:szCs w:val="20"/>
        </w:rPr>
        <w:t xml:space="preserve"> Nu</w:t>
      </w:r>
      <w:r w:rsidR="0061527C">
        <w:rPr>
          <w:sz w:val="20"/>
          <w:szCs w:val="20"/>
        </w:rPr>
        <w:t>mber of actual beds on the property as you can have 5 bedrooms but 7 beds.</w:t>
      </w:r>
    </w:p>
    <w:p w14:paraId="6C89DB19" w14:textId="24C34FCE" w:rsidR="00C05D4A" w:rsidRDefault="00C05D4A" w:rsidP="00313939">
      <w:pPr>
        <w:pStyle w:val="ListParagraph"/>
        <w:numPr>
          <w:ilvl w:val="0"/>
          <w:numId w:val="18"/>
        </w:numPr>
        <w:rPr>
          <w:sz w:val="20"/>
          <w:szCs w:val="20"/>
        </w:rPr>
      </w:pPr>
      <w:r>
        <w:rPr>
          <w:sz w:val="20"/>
          <w:szCs w:val="20"/>
        </w:rPr>
        <w:t>bed type:</w:t>
      </w:r>
      <w:r w:rsidR="00875A02">
        <w:rPr>
          <w:sz w:val="20"/>
          <w:szCs w:val="20"/>
        </w:rPr>
        <w:t xml:space="preserve"> Types of bed whether it is a real bed, </w:t>
      </w:r>
      <w:r w:rsidR="008576C0">
        <w:rPr>
          <w:sz w:val="20"/>
          <w:szCs w:val="20"/>
        </w:rPr>
        <w:t>futon,</w:t>
      </w:r>
      <w:r w:rsidR="00875A02">
        <w:rPr>
          <w:sz w:val="20"/>
          <w:szCs w:val="20"/>
        </w:rPr>
        <w:t xml:space="preserve"> or an air mattress.</w:t>
      </w:r>
    </w:p>
    <w:p w14:paraId="498D7615" w14:textId="35128889" w:rsidR="00C05D4A" w:rsidRDefault="00C05D4A" w:rsidP="00313939">
      <w:pPr>
        <w:pStyle w:val="ListParagraph"/>
        <w:numPr>
          <w:ilvl w:val="0"/>
          <w:numId w:val="18"/>
        </w:numPr>
        <w:rPr>
          <w:sz w:val="20"/>
          <w:szCs w:val="20"/>
        </w:rPr>
      </w:pPr>
      <w:r>
        <w:rPr>
          <w:sz w:val="20"/>
          <w:szCs w:val="20"/>
        </w:rPr>
        <w:t>amenities:</w:t>
      </w:r>
      <w:r w:rsidR="008576C0">
        <w:rPr>
          <w:sz w:val="20"/>
          <w:szCs w:val="20"/>
        </w:rPr>
        <w:t xml:space="preserve"> Items for the guest pleasure when st</w:t>
      </w:r>
      <w:r w:rsidR="00DF0243">
        <w:rPr>
          <w:sz w:val="20"/>
          <w:szCs w:val="20"/>
        </w:rPr>
        <w:t>aying like tv, fireplaces, washer, dryers etc.</w:t>
      </w:r>
    </w:p>
    <w:p w14:paraId="2BA260F1" w14:textId="7EBC8AF4" w:rsidR="002B6FE6" w:rsidRDefault="002B6FE6" w:rsidP="00313939">
      <w:pPr>
        <w:pStyle w:val="ListParagraph"/>
        <w:numPr>
          <w:ilvl w:val="0"/>
          <w:numId w:val="18"/>
        </w:numPr>
        <w:rPr>
          <w:sz w:val="20"/>
          <w:szCs w:val="20"/>
        </w:rPr>
      </w:pPr>
      <w:r>
        <w:rPr>
          <w:sz w:val="20"/>
          <w:szCs w:val="20"/>
        </w:rPr>
        <w:t>square feet:</w:t>
      </w:r>
      <w:r w:rsidR="00DF0243">
        <w:rPr>
          <w:sz w:val="20"/>
          <w:szCs w:val="20"/>
        </w:rPr>
        <w:t xml:space="preserve"> How large the listing is</w:t>
      </w:r>
      <w:r w:rsidR="0006196C">
        <w:rPr>
          <w:sz w:val="20"/>
          <w:szCs w:val="20"/>
        </w:rPr>
        <w:t xml:space="preserve"> overall.</w:t>
      </w:r>
    </w:p>
    <w:p w14:paraId="3358893C" w14:textId="3EBCE796" w:rsidR="002B6FE6" w:rsidRDefault="002B6FE6" w:rsidP="00313939">
      <w:pPr>
        <w:pStyle w:val="ListParagraph"/>
        <w:numPr>
          <w:ilvl w:val="0"/>
          <w:numId w:val="18"/>
        </w:numPr>
        <w:rPr>
          <w:sz w:val="20"/>
          <w:szCs w:val="20"/>
        </w:rPr>
      </w:pPr>
      <w:r>
        <w:rPr>
          <w:sz w:val="20"/>
          <w:szCs w:val="20"/>
        </w:rPr>
        <w:t>price:</w:t>
      </w:r>
      <w:r w:rsidR="0006196C">
        <w:rPr>
          <w:sz w:val="20"/>
          <w:szCs w:val="20"/>
        </w:rPr>
        <w:t xml:space="preserve"> This is the price per night for staying at the listing.</w:t>
      </w:r>
    </w:p>
    <w:p w14:paraId="745728DB" w14:textId="5C250DDB" w:rsidR="008D6407" w:rsidRPr="008D6407" w:rsidRDefault="002B6FE6" w:rsidP="008D6407">
      <w:pPr>
        <w:pStyle w:val="ListParagraph"/>
        <w:numPr>
          <w:ilvl w:val="0"/>
          <w:numId w:val="18"/>
        </w:numPr>
        <w:rPr>
          <w:sz w:val="20"/>
          <w:szCs w:val="20"/>
        </w:rPr>
      </w:pPr>
      <w:r>
        <w:rPr>
          <w:sz w:val="20"/>
          <w:szCs w:val="20"/>
        </w:rPr>
        <w:t>weekly price:</w:t>
      </w:r>
      <w:r w:rsidR="0006196C">
        <w:rPr>
          <w:sz w:val="20"/>
          <w:szCs w:val="20"/>
        </w:rPr>
        <w:t xml:space="preserve"> </w:t>
      </w:r>
      <w:r w:rsidR="008D6407">
        <w:rPr>
          <w:sz w:val="20"/>
          <w:szCs w:val="20"/>
        </w:rPr>
        <w:t>The weekly price for booking the listing.</w:t>
      </w:r>
    </w:p>
    <w:p w14:paraId="6B4849EF" w14:textId="001D1383" w:rsidR="008D6407" w:rsidRPr="008D6407" w:rsidRDefault="002B6FE6" w:rsidP="008D6407">
      <w:pPr>
        <w:pStyle w:val="ListParagraph"/>
        <w:numPr>
          <w:ilvl w:val="0"/>
          <w:numId w:val="18"/>
        </w:numPr>
        <w:rPr>
          <w:sz w:val="20"/>
          <w:szCs w:val="20"/>
        </w:rPr>
      </w:pPr>
      <w:r>
        <w:rPr>
          <w:sz w:val="20"/>
          <w:szCs w:val="20"/>
        </w:rPr>
        <w:t>monthly price:</w:t>
      </w:r>
      <w:r w:rsidR="008D6407">
        <w:rPr>
          <w:sz w:val="20"/>
          <w:szCs w:val="20"/>
        </w:rPr>
        <w:t xml:space="preserve"> The monthly price for booking the listing.</w:t>
      </w:r>
    </w:p>
    <w:p w14:paraId="4ACD5168" w14:textId="0CC1714B" w:rsidR="002B6FE6" w:rsidRDefault="002B6FE6" w:rsidP="00313939">
      <w:pPr>
        <w:pStyle w:val="ListParagraph"/>
        <w:numPr>
          <w:ilvl w:val="0"/>
          <w:numId w:val="18"/>
        </w:numPr>
        <w:rPr>
          <w:sz w:val="20"/>
          <w:szCs w:val="20"/>
        </w:rPr>
      </w:pPr>
      <w:r>
        <w:rPr>
          <w:sz w:val="20"/>
          <w:szCs w:val="20"/>
        </w:rPr>
        <w:t>security deposit:</w:t>
      </w:r>
      <w:r w:rsidR="00785444">
        <w:rPr>
          <w:sz w:val="20"/>
          <w:szCs w:val="20"/>
        </w:rPr>
        <w:t xml:space="preserve"> The amount you may pay on the </w:t>
      </w:r>
      <w:r w:rsidR="00C83BBA">
        <w:rPr>
          <w:sz w:val="20"/>
          <w:szCs w:val="20"/>
        </w:rPr>
        <w:t>listing to reserve your date.</w:t>
      </w:r>
    </w:p>
    <w:p w14:paraId="410C5545" w14:textId="254130C9" w:rsidR="002B6FE6" w:rsidRDefault="002B6FE6" w:rsidP="00313939">
      <w:pPr>
        <w:pStyle w:val="ListParagraph"/>
        <w:numPr>
          <w:ilvl w:val="0"/>
          <w:numId w:val="18"/>
        </w:numPr>
        <w:rPr>
          <w:sz w:val="20"/>
          <w:szCs w:val="20"/>
        </w:rPr>
      </w:pPr>
      <w:r>
        <w:rPr>
          <w:sz w:val="20"/>
          <w:szCs w:val="20"/>
        </w:rPr>
        <w:t>cleaning fee:</w:t>
      </w:r>
      <w:r w:rsidR="00FC4D7A">
        <w:rPr>
          <w:sz w:val="20"/>
          <w:szCs w:val="20"/>
        </w:rPr>
        <w:t xml:space="preserve"> The amount a host charges </w:t>
      </w:r>
      <w:r w:rsidR="00575A8E">
        <w:rPr>
          <w:sz w:val="20"/>
          <w:szCs w:val="20"/>
        </w:rPr>
        <w:t>for cleaning within the reservation price.</w:t>
      </w:r>
    </w:p>
    <w:p w14:paraId="3650909D" w14:textId="6E6E16C0" w:rsidR="002B6FE6" w:rsidRDefault="002B6FE6" w:rsidP="00313939">
      <w:pPr>
        <w:pStyle w:val="ListParagraph"/>
        <w:numPr>
          <w:ilvl w:val="0"/>
          <w:numId w:val="18"/>
        </w:numPr>
        <w:rPr>
          <w:sz w:val="20"/>
          <w:szCs w:val="20"/>
        </w:rPr>
      </w:pPr>
      <w:r>
        <w:rPr>
          <w:sz w:val="20"/>
          <w:szCs w:val="20"/>
        </w:rPr>
        <w:t xml:space="preserve">guests </w:t>
      </w:r>
      <w:r w:rsidR="00533695">
        <w:rPr>
          <w:sz w:val="20"/>
          <w:szCs w:val="20"/>
        </w:rPr>
        <w:t>included</w:t>
      </w:r>
      <w:r>
        <w:rPr>
          <w:sz w:val="20"/>
          <w:szCs w:val="20"/>
        </w:rPr>
        <w:t>:</w:t>
      </w:r>
      <w:r w:rsidR="00A902BA">
        <w:rPr>
          <w:sz w:val="20"/>
          <w:szCs w:val="20"/>
        </w:rPr>
        <w:t xml:space="preserve"> The amount of extra guest</w:t>
      </w:r>
      <w:r w:rsidR="00F525AB">
        <w:rPr>
          <w:sz w:val="20"/>
          <w:szCs w:val="20"/>
        </w:rPr>
        <w:t xml:space="preserve"> that may be staying at a listing.</w:t>
      </w:r>
    </w:p>
    <w:p w14:paraId="25ABEFCD" w14:textId="35AC2C50" w:rsidR="00533695" w:rsidRDefault="00533695" w:rsidP="00313939">
      <w:pPr>
        <w:pStyle w:val="ListParagraph"/>
        <w:numPr>
          <w:ilvl w:val="0"/>
          <w:numId w:val="18"/>
        </w:numPr>
        <w:rPr>
          <w:sz w:val="20"/>
          <w:szCs w:val="20"/>
        </w:rPr>
      </w:pPr>
      <w:r>
        <w:rPr>
          <w:sz w:val="20"/>
          <w:szCs w:val="20"/>
        </w:rPr>
        <w:t>extra people:</w:t>
      </w:r>
      <w:r w:rsidR="0011276E">
        <w:rPr>
          <w:sz w:val="20"/>
          <w:szCs w:val="20"/>
        </w:rPr>
        <w:t xml:space="preserve"> The charge per additional guest staying at the location.</w:t>
      </w:r>
    </w:p>
    <w:p w14:paraId="7FC7E854" w14:textId="1463BB65" w:rsidR="00533695" w:rsidRDefault="00533695" w:rsidP="00313939">
      <w:pPr>
        <w:pStyle w:val="ListParagraph"/>
        <w:numPr>
          <w:ilvl w:val="0"/>
          <w:numId w:val="18"/>
        </w:numPr>
        <w:rPr>
          <w:sz w:val="20"/>
          <w:szCs w:val="20"/>
        </w:rPr>
      </w:pPr>
      <w:r>
        <w:rPr>
          <w:sz w:val="20"/>
          <w:szCs w:val="20"/>
        </w:rPr>
        <w:t>minimum nights:</w:t>
      </w:r>
      <w:r w:rsidR="00335D3F">
        <w:rPr>
          <w:sz w:val="20"/>
          <w:szCs w:val="20"/>
        </w:rPr>
        <w:t xml:space="preserve"> The minimum </w:t>
      </w:r>
      <w:r w:rsidR="00FA1636">
        <w:rPr>
          <w:sz w:val="20"/>
          <w:szCs w:val="20"/>
        </w:rPr>
        <w:t>number</w:t>
      </w:r>
      <w:r w:rsidR="00335D3F">
        <w:rPr>
          <w:sz w:val="20"/>
          <w:szCs w:val="20"/>
        </w:rPr>
        <w:t xml:space="preserve"> of nights a guest is able to reserve the listing for.</w:t>
      </w:r>
    </w:p>
    <w:p w14:paraId="65BEDA7B" w14:textId="514F5A98" w:rsidR="00533695" w:rsidRDefault="00533695" w:rsidP="00313939">
      <w:pPr>
        <w:pStyle w:val="ListParagraph"/>
        <w:numPr>
          <w:ilvl w:val="0"/>
          <w:numId w:val="18"/>
        </w:numPr>
        <w:rPr>
          <w:sz w:val="20"/>
          <w:szCs w:val="20"/>
        </w:rPr>
      </w:pPr>
      <w:r>
        <w:rPr>
          <w:sz w:val="20"/>
          <w:szCs w:val="20"/>
        </w:rPr>
        <w:t>maximum nights:</w:t>
      </w:r>
      <w:r w:rsidR="00335D3F">
        <w:rPr>
          <w:sz w:val="20"/>
          <w:szCs w:val="20"/>
        </w:rPr>
        <w:t xml:space="preserve"> </w:t>
      </w:r>
      <w:r w:rsidR="00335D3F">
        <w:rPr>
          <w:sz w:val="20"/>
          <w:szCs w:val="20"/>
        </w:rPr>
        <w:t xml:space="preserve">The </w:t>
      </w:r>
      <w:r w:rsidR="00335D3F">
        <w:rPr>
          <w:sz w:val="20"/>
          <w:szCs w:val="20"/>
        </w:rPr>
        <w:t>maximum</w:t>
      </w:r>
      <w:r w:rsidR="00335D3F">
        <w:rPr>
          <w:sz w:val="20"/>
          <w:szCs w:val="20"/>
        </w:rPr>
        <w:t xml:space="preserve"> </w:t>
      </w:r>
      <w:r w:rsidR="00FA1636">
        <w:rPr>
          <w:sz w:val="20"/>
          <w:szCs w:val="20"/>
        </w:rPr>
        <w:t>number</w:t>
      </w:r>
      <w:r w:rsidR="00335D3F">
        <w:rPr>
          <w:sz w:val="20"/>
          <w:szCs w:val="20"/>
        </w:rPr>
        <w:t xml:space="preserve"> of nights a guest is able to reserve the listing for.</w:t>
      </w:r>
    </w:p>
    <w:p w14:paraId="5BAA8CB4" w14:textId="3B2054F1" w:rsidR="00533695" w:rsidRDefault="00533695" w:rsidP="00313939">
      <w:pPr>
        <w:pStyle w:val="ListParagraph"/>
        <w:numPr>
          <w:ilvl w:val="0"/>
          <w:numId w:val="18"/>
        </w:numPr>
        <w:rPr>
          <w:sz w:val="20"/>
          <w:szCs w:val="20"/>
        </w:rPr>
      </w:pPr>
      <w:r>
        <w:rPr>
          <w:sz w:val="20"/>
          <w:szCs w:val="20"/>
        </w:rPr>
        <w:t>calendar updated:</w:t>
      </w:r>
      <w:r w:rsidR="00FA1636">
        <w:rPr>
          <w:sz w:val="20"/>
          <w:szCs w:val="20"/>
        </w:rPr>
        <w:t xml:space="preserve"> The last time the host availability calendar was updated.</w:t>
      </w:r>
    </w:p>
    <w:p w14:paraId="0D66710C" w14:textId="2FA01FE9" w:rsidR="00533695" w:rsidRDefault="00533695" w:rsidP="00313939">
      <w:pPr>
        <w:pStyle w:val="ListParagraph"/>
        <w:numPr>
          <w:ilvl w:val="0"/>
          <w:numId w:val="18"/>
        </w:numPr>
        <w:rPr>
          <w:sz w:val="20"/>
          <w:szCs w:val="20"/>
        </w:rPr>
      </w:pPr>
      <w:r>
        <w:rPr>
          <w:sz w:val="20"/>
          <w:szCs w:val="20"/>
        </w:rPr>
        <w:t>has availability:</w:t>
      </w:r>
      <w:r w:rsidR="00716A18">
        <w:rPr>
          <w:sz w:val="20"/>
          <w:szCs w:val="20"/>
        </w:rPr>
        <w:t xml:space="preserve"> Binary true/false choice for whether or not a listing has any availability</w:t>
      </w:r>
      <w:r w:rsidR="00110AD5">
        <w:rPr>
          <w:sz w:val="20"/>
          <w:szCs w:val="20"/>
        </w:rPr>
        <w:t>.</w:t>
      </w:r>
    </w:p>
    <w:p w14:paraId="31F5E434" w14:textId="75D5E20C" w:rsidR="00533695" w:rsidRDefault="00533695" w:rsidP="00533695">
      <w:pPr>
        <w:pStyle w:val="ListParagraph"/>
        <w:numPr>
          <w:ilvl w:val="0"/>
          <w:numId w:val="18"/>
        </w:numPr>
        <w:rPr>
          <w:sz w:val="20"/>
          <w:szCs w:val="20"/>
        </w:rPr>
      </w:pPr>
      <w:r>
        <w:rPr>
          <w:sz w:val="20"/>
          <w:szCs w:val="20"/>
        </w:rPr>
        <w:t>availability 30:</w:t>
      </w:r>
      <w:r w:rsidR="00110AD5">
        <w:rPr>
          <w:sz w:val="20"/>
          <w:szCs w:val="20"/>
        </w:rPr>
        <w:t xml:space="preserve"> The amount of availability within the next 30</w:t>
      </w:r>
      <w:r w:rsidR="009664FE">
        <w:rPr>
          <w:sz w:val="20"/>
          <w:szCs w:val="20"/>
        </w:rPr>
        <w:t xml:space="preserve"> </w:t>
      </w:r>
      <w:r w:rsidR="00110AD5">
        <w:rPr>
          <w:sz w:val="20"/>
          <w:szCs w:val="20"/>
        </w:rPr>
        <w:t>days</w:t>
      </w:r>
      <w:r w:rsidR="009664FE">
        <w:rPr>
          <w:sz w:val="20"/>
          <w:szCs w:val="20"/>
        </w:rPr>
        <w:t>.</w:t>
      </w:r>
    </w:p>
    <w:p w14:paraId="453EF1DC" w14:textId="58CBBE9C" w:rsidR="00630216" w:rsidRDefault="00630216" w:rsidP="00630216">
      <w:pPr>
        <w:pStyle w:val="ListParagraph"/>
        <w:numPr>
          <w:ilvl w:val="0"/>
          <w:numId w:val="18"/>
        </w:numPr>
        <w:rPr>
          <w:sz w:val="20"/>
          <w:szCs w:val="20"/>
        </w:rPr>
      </w:pPr>
      <w:r>
        <w:rPr>
          <w:sz w:val="20"/>
          <w:szCs w:val="20"/>
        </w:rPr>
        <w:t>availability 60:</w:t>
      </w:r>
      <w:r w:rsidR="005375F4" w:rsidRPr="005375F4">
        <w:rPr>
          <w:sz w:val="20"/>
          <w:szCs w:val="20"/>
        </w:rPr>
        <w:t xml:space="preserve"> </w:t>
      </w:r>
      <w:r w:rsidR="005375F4">
        <w:rPr>
          <w:sz w:val="20"/>
          <w:szCs w:val="20"/>
        </w:rPr>
        <w:t xml:space="preserve">The amount of availability within the next </w:t>
      </w:r>
      <w:r w:rsidR="005375F4">
        <w:rPr>
          <w:sz w:val="20"/>
          <w:szCs w:val="20"/>
        </w:rPr>
        <w:t>60</w:t>
      </w:r>
      <w:r w:rsidR="005375F4">
        <w:rPr>
          <w:sz w:val="20"/>
          <w:szCs w:val="20"/>
        </w:rPr>
        <w:t xml:space="preserve"> days.</w:t>
      </w:r>
    </w:p>
    <w:p w14:paraId="0A9EA2FB" w14:textId="79BFA486" w:rsidR="00630216" w:rsidRDefault="00630216" w:rsidP="00630216">
      <w:pPr>
        <w:pStyle w:val="ListParagraph"/>
        <w:numPr>
          <w:ilvl w:val="0"/>
          <w:numId w:val="18"/>
        </w:numPr>
        <w:rPr>
          <w:sz w:val="20"/>
          <w:szCs w:val="20"/>
        </w:rPr>
      </w:pPr>
      <w:r>
        <w:rPr>
          <w:sz w:val="20"/>
          <w:szCs w:val="20"/>
        </w:rPr>
        <w:t>availability 90:</w:t>
      </w:r>
      <w:r w:rsidR="005375F4">
        <w:rPr>
          <w:sz w:val="20"/>
          <w:szCs w:val="20"/>
        </w:rPr>
        <w:t xml:space="preserve"> </w:t>
      </w:r>
      <w:r w:rsidR="005375F4">
        <w:rPr>
          <w:sz w:val="20"/>
          <w:szCs w:val="20"/>
        </w:rPr>
        <w:t xml:space="preserve">The amount of availability within the next </w:t>
      </w:r>
      <w:r w:rsidR="005375F4">
        <w:rPr>
          <w:sz w:val="20"/>
          <w:szCs w:val="20"/>
        </w:rPr>
        <w:t>90</w:t>
      </w:r>
      <w:r w:rsidR="005375F4">
        <w:rPr>
          <w:sz w:val="20"/>
          <w:szCs w:val="20"/>
        </w:rPr>
        <w:t xml:space="preserve"> days.</w:t>
      </w:r>
    </w:p>
    <w:p w14:paraId="60F9A89F" w14:textId="570EF4DA" w:rsidR="00630216" w:rsidRDefault="00630216" w:rsidP="00630216">
      <w:pPr>
        <w:pStyle w:val="ListParagraph"/>
        <w:numPr>
          <w:ilvl w:val="0"/>
          <w:numId w:val="18"/>
        </w:numPr>
        <w:rPr>
          <w:sz w:val="20"/>
          <w:szCs w:val="20"/>
        </w:rPr>
      </w:pPr>
      <w:r>
        <w:rPr>
          <w:sz w:val="20"/>
          <w:szCs w:val="20"/>
        </w:rPr>
        <w:t>availability 365:</w:t>
      </w:r>
      <w:r w:rsidR="005375F4">
        <w:rPr>
          <w:sz w:val="20"/>
          <w:szCs w:val="20"/>
        </w:rPr>
        <w:t xml:space="preserve"> </w:t>
      </w:r>
      <w:r w:rsidR="005375F4">
        <w:rPr>
          <w:sz w:val="20"/>
          <w:szCs w:val="20"/>
        </w:rPr>
        <w:t>The amount of availability within the next 3</w:t>
      </w:r>
      <w:r w:rsidR="005375F4">
        <w:rPr>
          <w:sz w:val="20"/>
          <w:szCs w:val="20"/>
        </w:rPr>
        <w:t>65</w:t>
      </w:r>
      <w:r w:rsidR="005375F4">
        <w:rPr>
          <w:sz w:val="20"/>
          <w:szCs w:val="20"/>
        </w:rPr>
        <w:t xml:space="preserve"> days.</w:t>
      </w:r>
    </w:p>
    <w:p w14:paraId="605EB447" w14:textId="4434B7C6" w:rsidR="00533695" w:rsidRPr="00EE5E18" w:rsidRDefault="00630216" w:rsidP="00EE5E18">
      <w:pPr>
        <w:pStyle w:val="ListParagraph"/>
        <w:numPr>
          <w:ilvl w:val="0"/>
          <w:numId w:val="18"/>
        </w:numPr>
        <w:rPr>
          <w:sz w:val="20"/>
          <w:szCs w:val="20"/>
        </w:rPr>
      </w:pPr>
      <w:r>
        <w:rPr>
          <w:sz w:val="20"/>
          <w:szCs w:val="20"/>
        </w:rPr>
        <w:t>calendar last scraped:</w:t>
      </w:r>
      <w:r w:rsidR="00EE5E18">
        <w:rPr>
          <w:sz w:val="20"/>
          <w:szCs w:val="20"/>
        </w:rPr>
        <w:t xml:space="preserve"> </w:t>
      </w:r>
      <w:r w:rsidR="00EE5E18">
        <w:rPr>
          <w:sz w:val="20"/>
          <w:szCs w:val="20"/>
        </w:rPr>
        <w:t xml:space="preserve">The last time the availability calendar </w:t>
      </w:r>
      <w:r w:rsidR="00EE5E18">
        <w:rPr>
          <w:sz w:val="20"/>
          <w:szCs w:val="20"/>
        </w:rPr>
        <w:t>information was retrieved.</w:t>
      </w:r>
    </w:p>
    <w:p w14:paraId="549BFB8B" w14:textId="12FB8FB5" w:rsidR="00FC535E" w:rsidRDefault="00FC535E" w:rsidP="00533695">
      <w:pPr>
        <w:pStyle w:val="ListParagraph"/>
        <w:numPr>
          <w:ilvl w:val="0"/>
          <w:numId w:val="18"/>
        </w:numPr>
        <w:rPr>
          <w:sz w:val="20"/>
          <w:szCs w:val="20"/>
        </w:rPr>
      </w:pPr>
      <w:r>
        <w:rPr>
          <w:sz w:val="20"/>
          <w:szCs w:val="20"/>
        </w:rPr>
        <w:t>number of reviews:</w:t>
      </w:r>
      <w:r w:rsidR="00141BB5">
        <w:rPr>
          <w:sz w:val="20"/>
          <w:szCs w:val="20"/>
        </w:rPr>
        <w:t xml:space="preserve"> The number of reviews for a listing.</w:t>
      </w:r>
    </w:p>
    <w:p w14:paraId="36A86FC4" w14:textId="1251AF75" w:rsidR="00FC535E" w:rsidRDefault="00FC535E" w:rsidP="00533695">
      <w:pPr>
        <w:pStyle w:val="ListParagraph"/>
        <w:numPr>
          <w:ilvl w:val="0"/>
          <w:numId w:val="18"/>
        </w:numPr>
        <w:rPr>
          <w:sz w:val="20"/>
          <w:szCs w:val="20"/>
        </w:rPr>
      </w:pPr>
      <w:r>
        <w:rPr>
          <w:sz w:val="20"/>
          <w:szCs w:val="20"/>
        </w:rPr>
        <w:t>first review:</w:t>
      </w:r>
      <w:r w:rsidR="00141BB5">
        <w:rPr>
          <w:sz w:val="20"/>
          <w:szCs w:val="20"/>
        </w:rPr>
        <w:t xml:space="preserve"> The date of the first review.</w:t>
      </w:r>
    </w:p>
    <w:p w14:paraId="4474A2C9" w14:textId="3DE30DE5" w:rsidR="00FC535E" w:rsidRDefault="00FC535E" w:rsidP="00533695">
      <w:pPr>
        <w:pStyle w:val="ListParagraph"/>
        <w:numPr>
          <w:ilvl w:val="0"/>
          <w:numId w:val="18"/>
        </w:numPr>
        <w:rPr>
          <w:sz w:val="20"/>
          <w:szCs w:val="20"/>
        </w:rPr>
      </w:pPr>
      <w:r>
        <w:rPr>
          <w:sz w:val="20"/>
          <w:szCs w:val="20"/>
        </w:rPr>
        <w:t>last review:</w:t>
      </w:r>
      <w:r w:rsidR="00141BB5">
        <w:rPr>
          <w:sz w:val="20"/>
          <w:szCs w:val="20"/>
        </w:rPr>
        <w:t xml:space="preserve"> The date of the last review.</w:t>
      </w:r>
    </w:p>
    <w:p w14:paraId="4D736F7B" w14:textId="14B37DE5" w:rsidR="00FC535E" w:rsidRDefault="00761EA1" w:rsidP="00533695">
      <w:pPr>
        <w:pStyle w:val="ListParagraph"/>
        <w:numPr>
          <w:ilvl w:val="0"/>
          <w:numId w:val="18"/>
        </w:numPr>
        <w:rPr>
          <w:sz w:val="20"/>
          <w:szCs w:val="20"/>
        </w:rPr>
      </w:pPr>
      <w:r>
        <w:rPr>
          <w:sz w:val="20"/>
          <w:szCs w:val="20"/>
        </w:rPr>
        <w:t>review scores rating:</w:t>
      </w:r>
      <w:r w:rsidR="0017445E">
        <w:rPr>
          <w:sz w:val="20"/>
          <w:szCs w:val="20"/>
        </w:rPr>
        <w:t xml:space="preserve"> Overall review score rating based on the other </w:t>
      </w:r>
      <w:r w:rsidR="00774441">
        <w:rPr>
          <w:sz w:val="20"/>
          <w:szCs w:val="20"/>
        </w:rPr>
        <w:t>categories.</w:t>
      </w:r>
    </w:p>
    <w:p w14:paraId="73B839E6" w14:textId="5E9127B1" w:rsidR="00761EA1" w:rsidRDefault="00761EA1" w:rsidP="00533695">
      <w:pPr>
        <w:pStyle w:val="ListParagraph"/>
        <w:numPr>
          <w:ilvl w:val="0"/>
          <w:numId w:val="18"/>
        </w:numPr>
        <w:rPr>
          <w:sz w:val="20"/>
          <w:szCs w:val="20"/>
        </w:rPr>
      </w:pPr>
      <w:r>
        <w:rPr>
          <w:sz w:val="20"/>
          <w:szCs w:val="20"/>
        </w:rPr>
        <w:t>review scores accuracy:</w:t>
      </w:r>
      <w:r w:rsidR="0017445E">
        <w:rPr>
          <w:sz w:val="20"/>
          <w:szCs w:val="20"/>
        </w:rPr>
        <w:t xml:space="preserve"> A rating between 1 and 10 about accura</w:t>
      </w:r>
      <w:r w:rsidR="007D417D">
        <w:rPr>
          <w:sz w:val="20"/>
          <w:szCs w:val="20"/>
        </w:rPr>
        <w:t>cy of listing description.</w:t>
      </w:r>
    </w:p>
    <w:p w14:paraId="5769C29F" w14:textId="441C4CE7" w:rsidR="00761EA1" w:rsidRDefault="00761EA1" w:rsidP="00533695">
      <w:pPr>
        <w:pStyle w:val="ListParagraph"/>
        <w:numPr>
          <w:ilvl w:val="0"/>
          <w:numId w:val="18"/>
        </w:numPr>
        <w:rPr>
          <w:sz w:val="20"/>
          <w:szCs w:val="20"/>
        </w:rPr>
      </w:pPr>
      <w:r>
        <w:rPr>
          <w:sz w:val="20"/>
          <w:szCs w:val="20"/>
        </w:rPr>
        <w:t>review scores</w:t>
      </w:r>
      <w:r w:rsidR="00CE75A6">
        <w:rPr>
          <w:sz w:val="20"/>
          <w:szCs w:val="20"/>
        </w:rPr>
        <w:t xml:space="preserve"> cleanliness:</w:t>
      </w:r>
      <w:r w:rsidR="007D417D">
        <w:rPr>
          <w:sz w:val="20"/>
          <w:szCs w:val="20"/>
        </w:rPr>
        <w:t xml:space="preserve"> </w:t>
      </w:r>
      <w:r w:rsidR="007D417D" w:rsidRPr="007D417D">
        <w:rPr>
          <w:sz w:val="20"/>
          <w:szCs w:val="20"/>
        </w:rPr>
        <w:t xml:space="preserve"> </w:t>
      </w:r>
      <w:r w:rsidR="007D417D">
        <w:rPr>
          <w:sz w:val="20"/>
          <w:szCs w:val="20"/>
        </w:rPr>
        <w:t xml:space="preserve">A rating between 1 and 10 about </w:t>
      </w:r>
      <w:r w:rsidR="007D417D">
        <w:rPr>
          <w:sz w:val="20"/>
          <w:szCs w:val="20"/>
        </w:rPr>
        <w:t>cleanliness within the</w:t>
      </w:r>
      <w:r w:rsidR="007D417D">
        <w:rPr>
          <w:sz w:val="20"/>
          <w:szCs w:val="20"/>
        </w:rPr>
        <w:t xml:space="preserve"> listing.</w:t>
      </w:r>
    </w:p>
    <w:p w14:paraId="080AD0F6" w14:textId="2FE63E80" w:rsidR="00CE75A6" w:rsidRDefault="00CE75A6" w:rsidP="00533695">
      <w:pPr>
        <w:pStyle w:val="ListParagraph"/>
        <w:numPr>
          <w:ilvl w:val="0"/>
          <w:numId w:val="18"/>
        </w:numPr>
        <w:rPr>
          <w:sz w:val="20"/>
          <w:szCs w:val="20"/>
        </w:rPr>
      </w:pPr>
      <w:r>
        <w:rPr>
          <w:sz w:val="20"/>
          <w:szCs w:val="20"/>
        </w:rPr>
        <w:t>review scores check-in:</w:t>
      </w:r>
      <w:r w:rsidR="007D417D">
        <w:rPr>
          <w:sz w:val="20"/>
          <w:szCs w:val="20"/>
        </w:rPr>
        <w:t xml:space="preserve"> </w:t>
      </w:r>
      <w:r w:rsidR="007D417D">
        <w:rPr>
          <w:sz w:val="20"/>
          <w:szCs w:val="20"/>
        </w:rPr>
        <w:t xml:space="preserve">A rating between 1 and 10 about </w:t>
      </w:r>
      <w:r w:rsidR="007D417D">
        <w:rPr>
          <w:sz w:val="20"/>
          <w:szCs w:val="20"/>
        </w:rPr>
        <w:t>the ease of checking-in</w:t>
      </w:r>
      <w:r w:rsidR="007D417D">
        <w:rPr>
          <w:sz w:val="20"/>
          <w:szCs w:val="20"/>
        </w:rPr>
        <w:t>.</w:t>
      </w:r>
    </w:p>
    <w:p w14:paraId="69F12F0F" w14:textId="1B14A8CB" w:rsidR="00CE75A6" w:rsidRDefault="00CE75A6" w:rsidP="00533695">
      <w:pPr>
        <w:pStyle w:val="ListParagraph"/>
        <w:numPr>
          <w:ilvl w:val="0"/>
          <w:numId w:val="18"/>
        </w:numPr>
        <w:rPr>
          <w:sz w:val="20"/>
          <w:szCs w:val="20"/>
        </w:rPr>
      </w:pPr>
      <w:r>
        <w:rPr>
          <w:sz w:val="20"/>
          <w:szCs w:val="20"/>
        </w:rPr>
        <w:t>review scores communication:</w:t>
      </w:r>
      <w:r w:rsidR="007D417D">
        <w:rPr>
          <w:sz w:val="20"/>
          <w:szCs w:val="20"/>
        </w:rPr>
        <w:t xml:space="preserve"> </w:t>
      </w:r>
      <w:r w:rsidR="007D417D">
        <w:rPr>
          <w:sz w:val="20"/>
          <w:szCs w:val="20"/>
        </w:rPr>
        <w:t xml:space="preserve">A rating between 1 and 10 about </w:t>
      </w:r>
      <w:r w:rsidR="007D417D">
        <w:rPr>
          <w:sz w:val="20"/>
          <w:szCs w:val="20"/>
        </w:rPr>
        <w:t>host communication.</w:t>
      </w:r>
    </w:p>
    <w:p w14:paraId="1C47FAD0" w14:textId="29880410" w:rsidR="00CE75A6" w:rsidRDefault="006A1DD0" w:rsidP="00533695">
      <w:pPr>
        <w:pStyle w:val="ListParagraph"/>
        <w:numPr>
          <w:ilvl w:val="0"/>
          <w:numId w:val="18"/>
        </w:numPr>
        <w:rPr>
          <w:sz w:val="20"/>
          <w:szCs w:val="20"/>
        </w:rPr>
      </w:pPr>
      <w:r>
        <w:rPr>
          <w:sz w:val="20"/>
          <w:szCs w:val="20"/>
        </w:rPr>
        <w:t xml:space="preserve">review </w:t>
      </w:r>
      <w:r w:rsidR="00644F72">
        <w:rPr>
          <w:sz w:val="20"/>
          <w:szCs w:val="20"/>
        </w:rPr>
        <w:t>scores</w:t>
      </w:r>
      <w:r>
        <w:rPr>
          <w:sz w:val="20"/>
          <w:szCs w:val="20"/>
        </w:rPr>
        <w:t xml:space="preserve"> location:</w:t>
      </w:r>
      <w:r w:rsidR="007D417D">
        <w:rPr>
          <w:sz w:val="20"/>
          <w:szCs w:val="20"/>
        </w:rPr>
        <w:t xml:space="preserve"> </w:t>
      </w:r>
      <w:r w:rsidR="007D417D">
        <w:rPr>
          <w:sz w:val="20"/>
          <w:szCs w:val="20"/>
        </w:rPr>
        <w:t xml:space="preserve">A rating between 1 and 10 about accuracy of listing </w:t>
      </w:r>
      <w:r w:rsidR="007D417D">
        <w:rPr>
          <w:sz w:val="20"/>
          <w:szCs w:val="20"/>
        </w:rPr>
        <w:t>location</w:t>
      </w:r>
      <w:r w:rsidR="007D417D">
        <w:rPr>
          <w:sz w:val="20"/>
          <w:szCs w:val="20"/>
        </w:rPr>
        <w:t>.</w:t>
      </w:r>
    </w:p>
    <w:p w14:paraId="726007E6" w14:textId="3B50FFAF" w:rsidR="006A1DD0" w:rsidRDefault="006A1DD0" w:rsidP="00533695">
      <w:pPr>
        <w:pStyle w:val="ListParagraph"/>
        <w:numPr>
          <w:ilvl w:val="0"/>
          <w:numId w:val="18"/>
        </w:numPr>
        <w:rPr>
          <w:sz w:val="20"/>
          <w:szCs w:val="20"/>
        </w:rPr>
      </w:pPr>
      <w:r>
        <w:rPr>
          <w:sz w:val="20"/>
          <w:szCs w:val="20"/>
        </w:rPr>
        <w:t>review scores value:</w:t>
      </w:r>
      <w:r w:rsidR="007D417D">
        <w:rPr>
          <w:sz w:val="20"/>
          <w:szCs w:val="20"/>
        </w:rPr>
        <w:t xml:space="preserve"> </w:t>
      </w:r>
      <w:r w:rsidR="007D417D">
        <w:rPr>
          <w:sz w:val="20"/>
          <w:szCs w:val="20"/>
        </w:rPr>
        <w:t xml:space="preserve">A rating between 1 and 10 </w:t>
      </w:r>
      <w:r w:rsidR="007D417D">
        <w:rPr>
          <w:sz w:val="20"/>
          <w:szCs w:val="20"/>
        </w:rPr>
        <w:t xml:space="preserve">about listing value </w:t>
      </w:r>
      <w:r w:rsidR="00F7521F">
        <w:rPr>
          <w:sz w:val="20"/>
          <w:szCs w:val="20"/>
        </w:rPr>
        <w:t>in regard to</w:t>
      </w:r>
      <w:r w:rsidR="007D417D">
        <w:rPr>
          <w:sz w:val="20"/>
          <w:szCs w:val="20"/>
        </w:rPr>
        <w:t xml:space="preserve"> price.</w:t>
      </w:r>
    </w:p>
    <w:p w14:paraId="52E850CC" w14:textId="6ADEAF7D" w:rsidR="006A1DD0" w:rsidRDefault="006A1DD0" w:rsidP="00533695">
      <w:pPr>
        <w:pStyle w:val="ListParagraph"/>
        <w:numPr>
          <w:ilvl w:val="0"/>
          <w:numId w:val="18"/>
        </w:numPr>
        <w:rPr>
          <w:sz w:val="20"/>
          <w:szCs w:val="20"/>
        </w:rPr>
      </w:pPr>
      <w:r>
        <w:rPr>
          <w:sz w:val="20"/>
          <w:szCs w:val="20"/>
        </w:rPr>
        <w:t>requires license:</w:t>
      </w:r>
      <w:r w:rsidR="00E34B76">
        <w:rPr>
          <w:sz w:val="20"/>
          <w:szCs w:val="20"/>
        </w:rPr>
        <w:t xml:space="preserve"> Binary true/false about </w:t>
      </w:r>
      <w:r w:rsidR="00F7521F">
        <w:rPr>
          <w:sz w:val="20"/>
          <w:szCs w:val="20"/>
        </w:rPr>
        <w:t xml:space="preserve">whether or not a license is </w:t>
      </w:r>
      <w:r w:rsidR="006B2885">
        <w:rPr>
          <w:sz w:val="20"/>
          <w:szCs w:val="20"/>
        </w:rPr>
        <w:t>required.</w:t>
      </w:r>
    </w:p>
    <w:p w14:paraId="7625CCD0" w14:textId="6228EAAE" w:rsidR="006A1DD0" w:rsidRDefault="006A1DD0" w:rsidP="00533695">
      <w:pPr>
        <w:pStyle w:val="ListParagraph"/>
        <w:numPr>
          <w:ilvl w:val="0"/>
          <w:numId w:val="18"/>
        </w:numPr>
        <w:rPr>
          <w:sz w:val="20"/>
          <w:szCs w:val="20"/>
        </w:rPr>
      </w:pPr>
      <w:r>
        <w:rPr>
          <w:sz w:val="20"/>
          <w:szCs w:val="20"/>
        </w:rPr>
        <w:t>license:</w:t>
      </w:r>
      <w:r w:rsidR="00F7521F">
        <w:rPr>
          <w:sz w:val="20"/>
          <w:szCs w:val="20"/>
        </w:rPr>
        <w:t xml:space="preserve"> Binary yes or no of </w:t>
      </w:r>
      <w:r w:rsidR="0075534F">
        <w:rPr>
          <w:sz w:val="20"/>
          <w:szCs w:val="20"/>
        </w:rPr>
        <w:t xml:space="preserve">whether or not </w:t>
      </w:r>
      <w:r w:rsidR="006B2885">
        <w:rPr>
          <w:sz w:val="20"/>
          <w:szCs w:val="20"/>
        </w:rPr>
        <w:t>someone has a license.</w:t>
      </w:r>
    </w:p>
    <w:p w14:paraId="73758764" w14:textId="46294A03" w:rsidR="006A1DD0" w:rsidRDefault="006A1DD0" w:rsidP="00533695">
      <w:pPr>
        <w:pStyle w:val="ListParagraph"/>
        <w:numPr>
          <w:ilvl w:val="0"/>
          <w:numId w:val="18"/>
        </w:numPr>
        <w:rPr>
          <w:sz w:val="20"/>
          <w:szCs w:val="20"/>
        </w:rPr>
      </w:pPr>
      <w:r>
        <w:rPr>
          <w:sz w:val="20"/>
          <w:szCs w:val="20"/>
        </w:rPr>
        <w:t>jurisdiction names:</w:t>
      </w:r>
      <w:r w:rsidR="006B2885">
        <w:rPr>
          <w:sz w:val="20"/>
          <w:szCs w:val="20"/>
        </w:rPr>
        <w:t xml:space="preserve"> The state the listing is located in.</w:t>
      </w:r>
    </w:p>
    <w:p w14:paraId="1F57D8C5" w14:textId="427EA8FF" w:rsidR="006A1DD0" w:rsidRDefault="00A85D30" w:rsidP="00533695">
      <w:pPr>
        <w:pStyle w:val="ListParagraph"/>
        <w:numPr>
          <w:ilvl w:val="0"/>
          <w:numId w:val="18"/>
        </w:numPr>
        <w:rPr>
          <w:sz w:val="20"/>
          <w:szCs w:val="20"/>
        </w:rPr>
      </w:pPr>
      <w:r>
        <w:rPr>
          <w:sz w:val="20"/>
          <w:szCs w:val="20"/>
        </w:rPr>
        <w:t>instant bookable:</w:t>
      </w:r>
      <w:r w:rsidR="006B2885">
        <w:rPr>
          <w:sz w:val="20"/>
          <w:szCs w:val="20"/>
        </w:rPr>
        <w:t xml:space="preserve"> Binary true/false on whether you can </w:t>
      </w:r>
      <w:r w:rsidR="002D0449">
        <w:rPr>
          <w:sz w:val="20"/>
          <w:szCs w:val="20"/>
        </w:rPr>
        <w:t>reserve the listing right away.</w:t>
      </w:r>
    </w:p>
    <w:p w14:paraId="11E50D84" w14:textId="45E4B60B" w:rsidR="00A85D30" w:rsidRDefault="00A85D30" w:rsidP="00533695">
      <w:pPr>
        <w:pStyle w:val="ListParagraph"/>
        <w:numPr>
          <w:ilvl w:val="0"/>
          <w:numId w:val="18"/>
        </w:numPr>
        <w:rPr>
          <w:sz w:val="20"/>
          <w:szCs w:val="20"/>
        </w:rPr>
      </w:pPr>
      <w:r>
        <w:rPr>
          <w:sz w:val="20"/>
          <w:szCs w:val="20"/>
        </w:rPr>
        <w:t>cancellation policy:</w:t>
      </w:r>
      <w:r w:rsidR="002D0449">
        <w:rPr>
          <w:sz w:val="20"/>
          <w:szCs w:val="20"/>
        </w:rPr>
        <w:t xml:space="preserve"> The seriousness of a host cancellation policy whether flexible, </w:t>
      </w:r>
      <w:r w:rsidR="00644F72">
        <w:rPr>
          <w:sz w:val="20"/>
          <w:szCs w:val="20"/>
        </w:rPr>
        <w:t>moderate,</w:t>
      </w:r>
      <w:r w:rsidR="002D0449">
        <w:rPr>
          <w:sz w:val="20"/>
          <w:szCs w:val="20"/>
        </w:rPr>
        <w:t xml:space="preserve"> or strict.</w:t>
      </w:r>
    </w:p>
    <w:p w14:paraId="0ED8329E" w14:textId="6EC32EC3" w:rsidR="00A85D30" w:rsidRDefault="00A85D30" w:rsidP="00533695">
      <w:pPr>
        <w:pStyle w:val="ListParagraph"/>
        <w:numPr>
          <w:ilvl w:val="0"/>
          <w:numId w:val="18"/>
        </w:numPr>
        <w:rPr>
          <w:sz w:val="20"/>
          <w:szCs w:val="20"/>
        </w:rPr>
      </w:pPr>
      <w:r>
        <w:rPr>
          <w:sz w:val="20"/>
          <w:szCs w:val="20"/>
        </w:rPr>
        <w:t>require guest profile picture:</w:t>
      </w:r>
      <w:r w:rsidR="00644F72">
        <w:rPr>
          <w:sz w:val="20"/>
          <w:szCs w:val="20"/>
        </w:rPr>
        <w:t xml:space="preserve"> </w:t>
      </w:r>
      <w:r w:rsidR="00644F72">
        <w:rPr>
          <w:sz w:val="20"/>
          <w:szCs w:val="20"/>
        </w:rPr>
        <w:t xml:space="preserve">Binary true/false on whether </w:t>
      </w:r>
      <w:r w:rsidR="00644F72">
        <w:rPr>
          <w:sz w:val="20"/>
          <w:szCs w:val="20"/>
        </w:rPr>
        <w:t>guest or required to upload a photo.</w:t>
      </w:r>
    </w:p>
    <w:p w14:paraId="4FC1CEBD" w14:textId="3FF5D718" w:rsidR="00A85D30" w:rsidRDefault="004A2B31" w:rsidP="00533695">
      <w:pPr>
        <w:pStyle w:val="ListParagraph"/>
        <w:numPr>
          <w:ilvl w:val="0"/>
          <w:numId w:val="18"/>
        </w:numPr>
        <w:rPr>
          <w:sz w:val="20"/>
          <w:szCs w:val="20"/>
        </w:rPr>
      </w:pPr>
      <w:r>
        <w:rPr>
          <w:sz w:val="20"/>
          <w:szCs w:val="20"/>
        </w:rPr>
        <w:t>require guest phone verification:</w:t>
      </w:r>
      <w:r w:rsidR="0083056C">
        <w:rPr>
          <w:sz w:val="20"/>
          <w:szCs w:val="20"/>
        </w:rPr>
        <w:t xml:space="preserve"> </w:t>
      </w:r>
      <w:r w:rsidR="0083056C">
        <w:rPr>
          <w:sz w:val="20"/>
          <w:szCs w:val="20"/>
        </w:rPr>
        <w:t xml:space="preserve">Binary true/false on whether guest or required to </w:t>
      </w:r>
      <w:r w:rsidR="0083056C">
        <w:rPr>
          <w:sz w:val="20"/>
          <w:szCs w:val="20"/>
        </w:rPr>
        <w:t>verify phone number.</w:t>
      </w:r>
    </w:p>
    <w:p w14:paraId="7E59BE69" w14:textId="33DDB8F7" w:rsidR="004A2B31" w:rsidRDefault="008543C5" w:rsidP="00533695">
      <w:pPr>
        <w:pStyle w:val="ListParagraph"/>
        <w:numPr>
          <w:ilvl w:val="0"/>
          <w:numId w:val="18"/>
        </w:numPr>
        <w:rPr>
          <w:sz w:val="20"/>
          <w:szCs w:val="20"/>
        </w:rPr>
      </w:pPr>
      <w:r>
        <w:rPr>
          <w:sz w:val="20"/>
          <w:szCs w:val="20"/>
        </w:rPr>
        <w:t>calculated host listings count:</w:t>
      </w:r>
      <w:r w:rsidR="008E134C">
        <w:rPr>
          <w:sz w:val="20"/>
          <w:szCs w:val="20"/>
        </w:rPr>
        <w:t xml:space="preserve"> Calculated field on the total amount of listings owned by the host</w:t>
      </w:r>
      <w:r w:rsidR="00FC38C6">
        <w:rPr>
          <w:sz w:val="20"/>
          <w:szCs w:val="20"/>
        </w:rPr>
        <w:t>.</w:t>
      </w:r>
    </w:p>
    <w:p w14:paraId="0C89F954" w14:textId="00426A69" w:rsidR="00A5671F" w:rsidRPr="009212DF" w:rsidRDefault="008543C5" w:rsidP="002B6A3E">
      <w:pPr>
        <w:pStyle w:val="ListParagraph"/>
        <w:numPr>
          <w:ilvl w:val="0"/>
          <w:numId w:val="18"/>
        </w:numPr>
        <w:rPr>
          <w:sz w:val="20"/>
          <w:szCs w:val="20"/>
        </w:rPr>
      </w:pPr>
      <w:r>
        <w:rPr>
          <w:sz w:val="20"/>
          <w:szCs w:val="20"/>
        </w:rPr>
        <w:t>reviews per month:</w:t>
      </w:r>
      <w:r w:rsidR="008E134C">
        <w:rPr>
          <w:sz w:val="20"/>
          <w:szCs w:val="20"/>
        </w:rPr>
        <w:t xml:space="preserve"> Calculation of the average reviews per month, which serves as a double check on if there are missing</w:t>
      </w:r>
      <w:r w:rsidR="00FC38C6">
        <w:rPr>
          <w:sz w:val="20"/>
          <w:szCs w:val="20"/>
        </w:rPr>
        <w:t xml:space="preserve"> data.</w:t>
      </w:r>
    </w:p>
    <w:p w14:paraId="30566877" w14:textId="77777777" w:rsidR="00A5671F" w:rsidRDefault="00A5671F" w:rsidP="002B6A3E">
      <w:pPr>
        <w:rPr>
          <w:i/>
          <w:iCs/>
          <w:sz w:val="20"/>
          <w:szCs w:val="20"/>
        </w:rPr>
      </w:pPr>
    </w:p>
    <w:p w14:paraId="27DCD152" w14:textId="242EBEB2" w:rsidR="00EA482A" w:rsidRDefault="00EA482A" w:rsidP="002B6A3E">
      <w:pPr>
        <w:rPr>
          <w:i/>
          <w:iCs/>
          <w:sz w:val="20"/>
          <w:szCs w:val="20"/>
        </w:rPr>
      </w:pPr>
      <w:r w:rsidRPr="0015148F">
        <w:rPr>
          <w:i/>
          <w:iCs/>
          <w:sz w:val="20"/>
          <w:szCs w:val="20"/>
        </w:rPr>
        <w:t>Workbook 3:</w:t>
      </w:r>
      <w:r w:rsidR="005653C5">
        <w:rPr>
          <w:i/>
          <w:iCs/>
          <w:sz w:val="20"/>
          <w:szCs w:val="20"/>
        </w:rPr>
        <w:t xml:space="preserve"> reviews.csv</w:t>
      </w:r>
    </w:p>
    <w:p w14:paraId="297C918A" w14:textId="307E7AF1" w:rsidR="00AF3905" w:rsidRDefault="00AF3905" w:rsidP="00AF3905">
      <w:pPr>
        <w:rPr>
          <w:sz w:val="20"/>
          <w:szCs w:val="20"/>
        </w:rPr>
      </w:pPr>
      <w:r>
        <w:rPr>
          <w:sz w:val="20"/>
          <w:szCs w:val="20"/>
        </w:rPr>
        <w:t xml:space="preserve">This spreadsheet captures </w:t>
      </w:r>
      <w:r w:rsidR="00E335E6">
        <w:rPr>
          <w:sz w:val="20"/>
          <w:szCs w:val="20"/>
        </w:rPr>
        <w:t>unique</w:t>
      </w:r>
      <w:r>
        <w:rPr>
          <w:sz w:val="20"/>
          <w:szCs w:val="20"/>
        </w:rPr>
        <w:t xml:space="preserve"> IDs </w:t>
      </w:r>
      <w:r w:rsidR="00655174">
        <w:rPr>
          <w:sz w:val="20"/>
          <w:szCs w:val="20"/>
        </w:rPr>
        <w:t>for each reviewer</w:t>
      </w:r>
      <w:r w:rsidR="00DE0494">
        <w:rPr>
          <w:sz w:val="20"/>
          <w:szCs w:val="20"/>
        </w:rPr>
        <w:t xml:space="preserve"> and </w:t>
      </w:r>
      <w:r w:rsidR="00AA4FD5">
        <w:rPr>
          <w:sz w:val="20"/>
          <w:szCs w:val="20"/>
        </w:rPr>
        <w:t>the detailed reviews they left on these Seattle rentals</w:t>
      </w:r>
      <w:r>
        <w:rPr>
          <w:sz w:val="20"/>
          <w:szCs w:val="20"/>
        </w:rPr>
        <w:t xml:space="preserve">. Each row corresponds to a specific </w:t>
      </w:r>
      <w:r w:rsidR="00AA4FD5">
        <w:rPr>
          <w:sz w:val="20"/>
          <w:szCs w:val="20"/>
        </w:rPr>
        <w:t>reviewer</w:t>
      </w:r>
      <w:r>
        <w:rPr>
          <w:sz w:val="20"/>
          <w:szCs w:val="20"/>
        </w:rPr>
        <w:t>.</w:t>
      </w:r>
    </w:p>
    <w:p w14:paraId="579DA94A" w14:textId="615D77B1" w:rsidR="003A6073" w:rsidRPr="00F67FDF" w:rsidRDefault="003A6073" w:rsidP="00F67FDF">
      <w:pPr>
        <w:pStyle w:val="ListParagraph"/>
        <w:numPr>
          <w:ilvl w:val="0"/>
          <w:numId w:val="16"/>
        </w:numPr>
        <w:rPr>
          <w:sz w:val="20"/>
          <w:szCs w:val="20"/>
        </w:rPr>
      </w:pPr>
      <w:r>
        <w:rPr>
          <w:sz w:val="20"/>
          <w:szCs w:val="20"/>
        </w:rPr>
        <w:t>listing</w:t>
      </w:r>
      <w:r w:rsidR="00224CB4">
        <w:rPr>
          <w:sz w:val="20"/>
          <w:szCs w:val="20"/>
        </w:rPr>
        <w:t xml:space="preserve"> </w:t>
      </w:r>
      <w:r>
        <w:rPr>
          <w:sz w:val="20"/>
          <w:szCs w:val="20"/>
        </w:rPr>
        <w:t>id:</w:t>
      </w:r>
      <w:r w:rsidR="00F67FDF">
        <w:rPr>
          <w:sz w:val="20"/>
          <w:szCs w:val="20"/>
        </w:rPr>
        <w:t xml:space="preserve"> The unique identifier ID for the listing.</w:t>
      </w:r>
    </w:p>
    <w:p w14:paraId="14D35C91" w14:textId="7735C223" w:rsidR="003A6073" w:rsidRDefault="003A6073" w:rsidP="003A6073">
      <w:pPr>
        <w:pStyle w:val="ListParagraph"/>
        <w:numPr>
          <w:ilvl w:val="0"/>
          <w:numId w:val="17"/>
        </w:numPr>
        <w:rPr>
          <w:sz w:val="20"/>
          <w:szCs w:val="20"/>
        </w:rPr>
      </w:pPr>
      <w:r>
        <w:rPr>
          <w:sz w:val="20"/>
          <w:szCs w:val="20"/>
        </w:rPr>
        <w:t>id:</w:t>
      </w:r>
      <w:r w:rsidR="00BE4B43">
        <w:rPr>
          <w:sz w:val="20"/>
          <w:szCs w:val="20"/>
        </w:rPr>
        <w:t xml:space="preserve"> This is the unique id for the review comment itself.</w:t>
      </w:r>
    </w:p>
    <w:p w14:paraId="4476376F" w14:textId="41EE722D" w:rsidR="003A6073" w:rsidRDefault="003A6073" w:rsidP="003A6073">
      <w:pPr>
        <w:pStyle w:val="ListParagraph"/>
        <w:numPr>
          <w:ilvl w:val="0"/>
          <w:numId w:val="17"/>
        </w:numPr>
        <w:rPr>
          <w:sz w:val="20"/>
          <w:szCs w:val="20"/>
        </w:rPr>
      </w:pPr>
      <w:r>
        <w:rPr>
          <w:sz w:val="20"/>
          <w:szCs w:val="20"/>
        </w:rPr>
        <w:t>date:</w:t>
      </w:r>
      <w:r w:rsidR="00FC38C6">
        <w:rPr>
          <w:sz w:val="20"/>
          <w:szCs w:val="20"/>
        </w:rPr>
        <w:t xml:space="preserve"> The date a listing was reviewed.</w:t>
      </w:r>
    </w:p>
    <w:p w14:paraId="327D4891" w14:textId="3A365BD8" w:rsidR="003A6073" w:rsidRDefault="00322A94" w:rsidP="003A6073">
      <w:pPr>
        <w:pStyle w:val="ListParagraph"/>
        <w:numPr>
          <w:ilvl w:val="0"/>
          <w:numId w:val="17"/>
        </w:numPr>
        <w:rPr>
          <w:sz w:val="20"/>
          <w:szCs w:val="20"/>
        </w:rPr>
      </w:pPr>
      <w:r>
        <w:rPr>
          <w:sz w:val="20"/>
          <w:szCs w:val="20"/>
        </w:rPr>
        <w:t>reviewer</w:t>
      </w:r>
      <w:r w:rsidR="00224CB4">
        <w:rPr>
          <w:sz w:val="20"/>
          <w:szCs w:val="20"/>
        </w:rPr>
        <w:t xml:space="preserve"> </w:t>
      </w:r>
      <w:r>
        <w:rPr>
          <w:sz w:val="20"/>
          <w:szCs w:val="20"/>
        </w:rPr>
        <w:t>id:</w:t>
      </w:r>
      <w:r w:rsidR="00FC38C6">
        <w:rPr>
          <w:sz w:val="20"/>
          <w:szCs w:val="20"/>
        </w:rPr>
        <w:t xml:space="preserve"> The unique identifier ID for the reviewer/guest.</w:t>
      </w:r>
    </w:p>
    <w:p w14:paraId="013ECC92" w14:textId="5F6BA6B9" w:rsidR="00322A94" w:rsidRDefault="00322A94" w:rsidP="003A6073">
      <w:pPr>
        <w:pStyle w:val="ListParagraph"/>
        <w:numPr>
          <w:ilvl w:val="0"/>
          <w:numId w:val="17"/>
        </w:numPr>
        <w:rPr>
          <w:sz w:val="20"/>
          <w:szCs w:val="20"/>
        </w:rPr>
      </w:pPr>
      <w:r>
        <w:rPr>
          <w:sz w:val="20"/>
          <w:szCs w:val="20"/>
        </w:rPr>
        <w:t>reviewer</w:t>
      </w:r>
      <w:r w:rsidR="001C4838">
        <w:rPr>
          <w:sz w:val="20"/>
          <w:szCs w:val="20"/>
        </w:rPr>
        <w:t xml:space="preserve"> </w:t>
      </w:r>
      <w:r>
        <w:rPr>
          <w:sz w:val="20"/>
          <w:szCs w:val="20"/>
        </w:rPr>
        <w:t>name:</w:t>
      </w:r>
      <w:r w:rsidR="00BE4B43">
        <w:rPr>
          <w:sz w:val="20"/>
          <w:szCs w:val="20"/>
        </w:rPr>
        <w:t xml:space="preserve"> This is the person that left the review name.</w:t>
      </w:r>
    </w:p>
    <w:p w14:paraId="287CD1FD" w14:textId="461D8E43" w:rsidR="00322A94" w:rsidRPr="003A6073" w:rsidRDefault="00322A94" w:rsidP="003A6073">
      <w:pPr>
        <w:pStyle w:val="ListParagraph"/>
        <w:numPr>
          <w:ilvl w:val="0"/>
          <w:numId w:val="17"/>
        </w:numPr>
        <w:rPr>
          <w:sz w:val="20"/>
          <w:szCs w:val="20"/>
        </w:rPr>
      </w:pPr>
      <w:r>
        <w:rPr>
          <w:sz w:val="20"/>
          <w:szCs w:val="20"/>
        </w:rPr>
        <w:t>comments:</w:t>
      </w:r>
      <w:r w:rsidR="00BE4B43">
        <w:rPr>
          <w:sz w:val="20"/>
          <w:szCs w:val="20"/>
        </w:rPr>
        <w:t xml:space="preserve"> These are the comments left by that specific reviewer.</w:t>
      </w:r>
    </w:p>
    <w:p w14:paraId="51E20AF6" w14:textId="77777777" w:rsidR="00FA0998" w:rsidRDefault="00FA0998" w:rsidP="002B6A3E">
      <w:pPr>
        <w:rPr>
          <w:i/>
          <w:iCs/>
          <w:sz w:val="20"/>
          <w:szCs w:val="20"/>
        </w:rPr>
      </w:pPr>
    </w:p>
    <w:p w14:paraId="56816529" w14:textId="7799884B" w:rsidR="00FA599D" w:rsidRDefault="00FA599D" w:rsidP="002B6A3E">
      <w:pPr>
        <w:rPr>
          <w:i/>
          <w:iCs/>
          <w:sz w:val="20"/>
          <w:szCs w:val="20"/>
        </w:rPr>
      </w:pPr>
      <w:r>
        <w:rPr>
          <w:noProof/>
        </w:rPr>
        <w:drawing>
          <wp:inline distT="0" distB="0" distL="0" distR="0" wp14:anchorId="580E8D18" wp14:editId="1282F7FA">
            <wp:extent cx="5791200" cy="3401660"/>
            <wp:effectExtent l="0" t="0" r="0" b="8890"/>
            <wp:docPr id="1916828787" name="Picture 1" descr="A person sitting at a desk with many circles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28787" name="Picture 1" descr="A person sitting at a desk with many circles of text&#10;&#10;Description automatically generated"/>
                    <pic:cNvPicPr/>
                  </pic:nvPicPr>
                  <pic:blipFill>
                    <a:blip r:embed="rId10"/>
                    <a:stretch>
                      <a:fillRect/>
                    </a:stretch>
                  </pic:blipFill>
                  <pic:spPr>
                    <a:xfrm>
                      <a:off x="0" y="0"/>
                      <a:ext cx="5829514" cy="3424165"/>
                    </a:xfrm>
                    <a:prstGeom prst="rect">
                      <a:avLst/>
                    </a:prstGeom>
                  </pic:spPr>
                </pic:pic>
              </a:graphicData>
            </a:graphic>
          </wp:inline>
        </w:drawing>
      </w:r>
    </w:p>
    <w:p w14:paraId="5A6D0A44" w14:textId="41D0EEC6" w:rsidR="00FA599D" w:rsidRDefault="00FA599D" w:rsidP="002B6A3E">
      <w:pPr>
        <w:rPr>
          <w:i/>
          <w:iCs/>
          <w:sz w:val="20"/>
          <w:szCs w:val="20"/>
        </w:rPr>
      </w:pPr>
      <w:r>
        <w:rPr>
          <w:i/>
          <w:iCs/>
          <w:sz w:val="20"/>
          <w:szCs w:val="20"/>
        </w:rPr>
        <w:t>Figure 2: Description of the variables we focused on during this analysis.</w:t>
      </w:r>
    </w:p>
    <w:p w14:paraId="7CD92F45" w14:textId="77777777" w:rsidR="009212DF" w:rsidRPr="0015148F" w:rsidRDefault="009212DF" w:rsidP="002B6A3E">
      <w:pPr>
        <w:rPr>
          <w:i/>
          <w:iCs/>
          <w:sz w:val="20"/>
          <w:szCs w:val="20"/>
        </w:rPr>
      </w:pPr>
    </w:p>
    <w:p w14:paraId="0EAB3C58" w14:textId="2A83F7DB" w:rsidR="00004730" w:rsidRPr="00996841" w:rsidRDefault="00004730" w:rsidP="00C6554A">
      <w:pPr>
        <w:pStyle w:val="Heading2"/>
        <w:rPr>
          <w:color w:val="FF5A5F"/>
        </w:rPr>
      </w:pPr>
      <w:r w:rsidRPr="00996841">
        <w:rPr>
          <w:color w:val="FF5A5F"/>
        </w:rPr>
        <w:t>data preparation</w:t>
      </w:r>
      <w:r w:rsidR="00875521" w:rsidRPr="00996841">
        <w:rPr>
          <w:color w:val="FF5A5F"/>
        </w:rPr>
        <w:t>/cleaning</w:t>
      </w:r>
    </w:p>
    <w:p w14:paraId="67BD2266" w14:textId="77777777" w:rsidR="006A6DC7" w:rsidRDefault="000E4A0D" w:rsidP="006A6DC7">
      <w:r>
        <w:t xml:space="preserve">In data </w:t>
      </w:r>
      <w:r w:rsidR="00351C75">
        <w:t>science one of the first things you are taught is, “Garbage in, Garbage</w:t>
      </w:r>
      <w:r w:rsidR="002023E6">
        <w:t xml:space="preserve"> out”, meaning if you complete an analysis using dirty data all your subsequent results will be ina</w:t>
      </w:r>
      <w:r w:rsidR="00FB5AD0">
        <w:t xml:space="preserve">ccurate. </w:t>
      </w:r>
      <w:r w:rsidR="00480B06">
        <w:t>Therefore,</w:t>
      </w:r>
      <w:r w:rsidR="00FB5AD0">
        <w:t xml:space="preserve"> the most essential step of any analysis is the initial preprocessing </w:t>
      </w:r>
      <w:r w:rsidR="0058144D">
        <w:t>cleaning and preparation of the datasets. This cleaning step consist of removing any noise,</w:t>
      </w:r>
      <w:r w:rsidR="00480B06">
        <w:t xml:space="preserve"> formatting variables into integers, strings and floats and most importantly deciding how to handle null values within your dataset.</w:t>
      </w:r>
      <w:r w:rsidR="005B30D5">
        <w:t xml:space="preserve"> </w:t>
      </w:r>
      <w:r w:rsidR="00BD47DE">
        <w:t xml:space="preserve">These cleaning steps not </w:t>
      </w:r>
      <w:r w:rsidR="00AB0471">
        <w:t xml:space="preserve">only set yourself up for success but breaks your data into a format that can be </w:t>
      </w:r>
      <w:r w:rsidR="00E44E63">
        <w:t xml:space="preserve">easily fed to machine learning models. </w:t>
      </w:r>
      <w:r w:rsidR="005B30D5">
        <w:t>While the reviews and calendar spreadsheets were relatively clean</w:t>
      </w:r>
      <w:r w:rsidR="005F230C">
        <w:t xml:space="preserve">, the listings spreadsheet required more </w:t>
      </w:r>
      <w:r w:rsidR="00117ABA">
        <w:t>manipulation.</w:t>
      </w:r>
    </w:p>
    <w:p w14:paraId="72C0EAEC" w14:textId="5AAD3ACB" w:rsidR="00AA20B0" w:rsidRDefault="00457A70" w:rsidP="006A6DC7">
      <w:r>
        <w:rPr>
          <w:noProof/>
        </w:rPr>
        <w:drawing>
          <wp:inline distT="0" distB="0" distL="0" distR="0" wp14:anchorId="69D63BF0" wp14:editId="61DF58FB">
            <wp:extent cx="3886200" cy="5405804"/>
            <wp:effectExtent l="0" t="0" r="0" b="4445"/>
            <wp:docPr id="202131338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13383" name="Picture 1" descr="A screenshot of a phone&#10;&#10;Description automatically generated"/>
                    <pic:cNvPicPr/>
                  </pic:nvPicPr>
                  <pic:blipFill>
                    <a:blip r:embed="rId11"/>
                    <a:stretch>
                      <a:fillRect/>
                    </a:stretch>
                  </pic:blipFill>
                  <pic:spPr>
                    <a:xfrm>
                      <a:off x="0" y="0"/>
                      <a:ext cx="3889655" cy="5410610"/>
                    </a:xfrm>
                    <a:prstGeom prst="rect">
                      <a:avLst/>
                    </a:prstGeom>
                  </pic:spPr>
                </pic:pic>
              </a:graphicData>
            </a:graphic>
          </wp:inline>
        </w:drawing>
      </w:r>
    </w:p>
    <w:p w14:paraId="7CC5124E" w14:textId="479A2C0F" w:rsidR="00AA20B0" w:rsidRDefault="00AA20B0" w:rsidP="006A6DC7">
      <w:pPr>
        <w:rPr>
          <w:i/>
          <w:iCs/>
        </w:rPr>
      </w:pPr>
      <w:r w:rsidRPr="00075B2F">
        <w:rPr>
          <w:i/>
          <w:iCs/>
        </w:rPr>
        <w:t xml:space="preserve">Figure </w:t>
      </w:r>
      <w:r w:rsidR="00FA599D">
        <w:rPr>
          <w:i/>
          <w:iCs/>
        </w:rPr>
        <w:t>3</w:t>
      </w:r>
      <w:r w:rsidRPr="00075B2F">
        <w:rPr>
          <w:i/>
          <w:iCs/>
        </w:rPr>
        <w:t xml:space="preserve">: Breakdown of methods used to clean </w:t>
      </w:r>
      <w:r w:rsidR="00075B2F" w:rsidRPr="00075B2F">
        <w:rPr>
          <w:i/>
          <w:iCs/>
        </w:rPr>
        <w:t>the data.</w:t>
      </w:r>
    </w:p>
    <w:p w14:paraId="3015224F" w14:textId="77777777" w:rsidR="00C33372" w:rsidRPr="00075B2F" w:rsidRDefault="00C33372" w:rsidP="006A6DC7">
      <w:pPr>
        <w:rPr>
          <w:i/>
          <w:iCs/>
        </w:rPr>
      </w:pPr>
    </w:p>
    <w:p w14:paraId="295D043D" w14:textId="5CE4C73D" w:rsidR="00CE1B8D" w:rsidRDefault="003A60EA" w:rsidP="006A6DC7">
      <w:r>
        <w:t>The initial listings dataset had a comprehensive record of listings in the Seattle</w:t>
      </w:r>
      <w:r w:rsidR="00063D9E">
        <w:t xml:space="preserve"> area, detailing aspects such as bedrooms, bathrooms, review ratings, host ratings</w:t>
      </w:r>
      <w:r w:rsidR="001879DA">
        <w:t xml:space="preserve">, description, features, amenities and even transit. Once the libraries were imported and the datasets were loaded, much of the </w:t>
      </w:r>
      <w:r w:rsidR="00A03FC0">
        <w:t>intr</w:t>
      </w:r>
      <w:r w:rsidR="006627E3">
        <w:t>oductionary analysis involved identifying the noise</w:t>
      </w:r>
      <w:r w:rsidR="0097763B">
        <w:t>, and checking each variable for completeness and accuracy.</w:t>
      </w:r>
      <w:r w:rsidR="00B31A04">
        <w:t xml:space="preserve"> Some records</w:t>
      </w:r>
      <w:r w:rsidR="00B27C34">
        <w:t xml:space="preserve"> l</w:t>
      </w:r>
      <w:r w:rsidR="009238D0">
        <w:t xml:space="preserve">isted </w:t>
      </w:r>
      <w:r w:rsidR="00232AE2">
        <w:t>null values</w:t>
      </w:r>
      <w:r w:rsidR="00E67CB8">
        <w:t>(i.e.</w:t>
      </w:r>
      <w:r w:rsidR="00232AE2">
        <w:t xml:space="preserve"> host response rate)</w:t>
      </w:r>
      <w:r w:rsidR="00DF665E">
        <w:t xml:space="preserve">, possibly </w:t>
      </w:r>
      <w:r w:rsidR="006666D9">
        <w:t>indicating newer hosts while others were missing information entirely.</w:t>
      </w:r>
      <w:r w:rsidR="002F34F4">
        <w:t xml:space="preserve"> </w:t>
      </w:r>
      <w:r w:rsidR="0078502F">
        <w:t>After the initial review, we began to clean each spreadsheet separately</w:t>
      </w:r>
      <w:r w:rsidR="00CC218B">
        <w:t>, below are the steps that were taken:</w:t>
      </w:r>
    </w:p>
    <w:p w14:paraId="55DCC273" w14:textId="77777777" w:rsidR="00C33372" w:rsidRDefault="00C33372" w:rsidP="006A6DC7"/>
    <w:p w14:paraId="68459B7F" w14:textId="37C8AF8C" w:rsidR="0092011D" w:rsidRPr="00996841" w:rsidRDefault="00CC218B" w:rsidP="003229FB">
      <w:pPr>
        <w:pStyle w:val="Heading3"/>
        <w:ind w:firstLine="720"/>
        <w:rPr>
          <w:color w:val="FF5A5F"/>
        </w:rPr>
      </w:pPr>
      <w:r w:rsidRPr="00996841">
        <w:rPr>
          <w:color w:val="FF5A5F"/>
        </w:rPr>
        <w:t>Calend</w:t>
      </w:r>
      <w:r w:rsidR="00EB0CD9" w:rsidRPr="00996841">
        <w:rPr>
          <w:color w:val="FF5A5F"/>
        </w:rPr>
        <w:t>ar Cleaning</w:t>
      </w:r>
    </w:p>
    <w:p w14:paraId="7FD9B049" w14:textId="0E8A726D" w:rsidR="00A100E9" w:rsidRPr="00A100E9" w:rsidRDefault="00A100E9" w:rsidP="003229FB">
      <w:pPr>
        <w:ind w:left="720"/>
      </w:pPr>
      <w:r>
        <w:t>Within the calendar dataset</w:t>
      </w:r>
      <w:r w:rsidR="00451275">
        <w:t>, we found</w:t>
      </w:r>
      <w:r w:rsidR="007809EE">
        <w:t xml:space="preserve"> that there were missing values and</w:t>
      </w:r>
      <w:r w:rsidR="00451275">
        <w:t xml:space="preserve"> formatting issues </w:t>
      </w:r>
      <w:r w:rsidR="007809EE">
        <w:t>regarding</w:t>
      </w:r>
      <w:r w:rsidR="00451275">
        <w:t xml:space="preserve"> dates and money</w:t>
      </w:r>
      <w:r w:rsidR="007809EE">
        <w:t xml:space="preserve">. </w:t>
      </w:r>
      <w:r w:rsidR="00C65424">
        <w:t>First,</w:t>
      </w:r>
      <w:r w:rsidR="007809EE">
        <w:t xml:space="preserve"> we removed the dollar sign symbol from the price variable </w:t>
      </w:r>
      <w:r w:rsidR="00C65424">
        <w:t xml:space="preserve">so that it could be formatted numeric. </w:t>
      </w:r>
      <w:r w:rsidR="00962C61">
        <w:t>The</w:t>
      </w:r>
      <w:r w:rsidR="00C65424">
        <w:t xml:space="preserve"> date variable was formatted to the standard datetime</w:t>
      </w:r>
      <w:r w:rsidR="00962C61">
        <w:t xml:space="preserve"> assignment.</w:t>
      </w:r>
      <w:r w:rsidR="00ED0F27">
        <w:t xml:space="preserve"> Next, the availability</w:t>
      </w:r>
      <w:r w:rsidR="00056D1E">
        <w:t xml:space="preserve"> was converted to Boolean form</w:t>
      </w:r>
      <w:r w:rsidR="00583298">
        <w:t xml:space="preserve"> of T for True and F for False. Finally,</w:t>
      </w:r>
      <w:r w:rsidR="00404940">
        <w:t xml:space="preserve"> all rows that had missing or null values were dropped from the dataset, reducing </w:t>
      </w:r>
      <w:r w:rsidR="00B73FE7">
        <w:t>the overall population.</w:t>
      </w:r>
    </w:p>
    <w:p w14:paraId="2666B39F" w14:textId="49478446" w:rsidR="0092011D" w:rsidRPr="00996841" w:rsidRDefault="00EB0CD9" w:rsidP="003229FB">
      <w:pPr>
        <w:pStyle w:val="Heading3"/>
        <w:ind w:firstLine="720"/>
        <w:rPr>
          <w:color w:val="FF5A5F"/>
        </w:rPr>
      </w:pPr>
      <w:r w:rsidRPr="00996841">
        <w:rPr>
          <w:color w:val="FF5A5F"/>
        </w:rPr>
        <w:t xml:space="preserve">Listing </w:t>
      </w:r>
      <w:r w:rsidR="00A100E9" w:rsidRPr="00996841">
        <w:rPr>
          <w:color w:val="FF5A5F"/>
        </w:rPr>
        <w:t>Cleaning</w:t>
      </w:r>
    </w:p>
    <w:p w14:paraId="73E924E6" w14:textId="24CB932B" w:rsidR="00B73FE7" w:rsidRDefault="00B73FE7" w:rsidP="003229FB">
      <w:pPr>
        <w:ind w:left="720"/>
      </w:pPr>
      <w:r>
        <w:t xml:space="preserve">With the listings dataset being the largest one, </w:t>
      </w:r>
      <w:r w:rsidR="00ED7BC0">
        <w:t xml:space="preserve">we focused on narrowing down what was needed and identifying any issues with the variables we </w:t>
      </w:r>
      <w:r w:rsidR="00F105CE">
        <w:t>wanted to analyze</w:t>
      </w:r>
      <w:r w:rsidR="003B70BD">
        <w:t xml:space="preserve">. </w:t>
      </w:r>
      <w:r w:rsidR="00EF1C75">
        <w:t xml:space="preserve">Certain variables that </w:t>
      </w:r>
      <w:r w:rsidR="003379F8">
        <w:t>listed</w:t>
      </w:r>
      <w:r w:rsidR="00EF1C75">
        <w:t xml:space="preserve"> host </w:t>
      </w:r>
      <w:r w:rsidR="00F105CE">
        <w:t>URL</w:t>
      </w:r>
      <w:r w:rsidR="00EF1C75">
        <w:t xml:space="preserve"> and listing </w:t>
      </w:r>
      <w:r w:rsidR="00F105CE">
        <w:t>URL</w:t>
      </w:r>
      <w:r w:rsidR="00EF1C75">
        <w:t>, for example, provided no value when it came to our analysis</w:t>
      </w:r>
      <w:r w:rsidR="00ED7BC0">
        <w:t xml:space="preserve">, so we </w:t>
      </w:r>
      <w:r w:rsidR="00F105CE">
        <w:t>removed them from contention.</w:t>
      </w:r>
      <w:r w:rsidR="00EF1C75">
        <w:t xml:space="preserve"> </w:t>
      </w:r>
      <w:r w:rsidR="007339D8">
        <w:t xml:space="preserve">As previously done within the </w:t>
      </w:r>
      <w:r w:rsidR="00F105CE">
        <w:t>calendar</w:t>
      </w:r>
      <w:r w:rsidR="007339D8">
        <w:t xml:space="preserve"> dataset, once </w:t>
      </w:r>
      <w:r w:rsidR="00C00810">
        <w:t>the irrelevant variables were removed the focus became formatting all price related columns</w:t>
      </w:r>
      <w:r w:rsidR="006C4EEC">
        <w:t xml:space="preserve">, </w:t>
      </w:r>
      <w:r w:rsidR="00750EEF">
        <w:t xml:space="preserve">zip codes, </w:t>
      </w:r>
      <w:r w:rsidR="00411467">
        <w:t>bedrooms,</w:t>
      </w:r>
      <w:r w:rsidR="00750EEF">
        <w:t xml:space="preserve"> and bathrooms</w:t>
      </w:r>
      <w:r w:rsidR="00C00810">
        <w:t xml:space="preserve"> to numeric</w:t>
      </w:r>
      <w:r w:rsidR="00F105CE">
        <w:t>.</w:t>
      </w:r>
      <w:r w:rsidR="0068119F">
        <w:t xml:space="preserve"> Any missing values that were in specific text columns</w:t>
      </w:r>
      <w:r w:rsidR="00E85AFA">
        <w:t xml:space="preserve"> were filled in with empty strings</w:t>
      </w:r>
      <w:r w:rsidR="00D82199">
        <w:t xml:space="preserve">, as we deemed an empty string would always be better than leaving them as </w:t>
      </w:r>
      <w:proofErr w:type="spellStart"/>
      <w:r w:rsidR="00D82199">
        <w:t>NaN</w:t>
      </w:r>
      <w:proofErr w:type="spellEnd"/>
      <w:r w:rsidR="00D82199">
        <w:t>.</w:t>
      </w:r>
      <w:r w:rsidR="00DE1FBF">
        <w:t xml:space="preserve"> </w:t>
      </w:r>
      <w:r w:rsidR="00750EEF">
        <w:t>Finally,</w:t>
      </w:r>
      <w:r w:rsidR="00E935A9">
        <w:t xml:space="preserve"> two new variables were created in price per bedroom and price per guest</w:t>
      </w:r>
      <w:r w:rsidR="008F785D">
        <w:t xml:space="preserve">, to be used in </w:t>
      </w:r>
      <w:r w:rsidR="000D5BD2">
        <w:t>prediction analysis.</w:t>
      </w:r>
    </w:p>
    <w:p w14:paraId="12C3AF49" w14:textId="77777777" w:rsidR="00C33372" w:rsidRPr="00B73FE7" w:rsidRDefault="00C33372" w:rsidP="003229FB">
      <w:pPr>
        <w:ind w:left="720"/>
      </w:pPr>
    </w:p>
    <w:p w14:paraId="6CF7403F" w14:textId="675E6023" w:rsidR="0092011D" w:rsidRPr="00996841" w:rsidRDefault="00A100E9" w:rsidP="003229FB">
      <w:pPr>
        <w:pStyle w:val="Heading3"/>
        <w:ind w:firstLine="720"/>
        <w:rPr>
          <w:color w:val="FF5A5F"/>
        </w:rPr>
      </w:pPr>
      <w:r w:rsidRPr="00996841">
        <w:rPr>
          <w:color w:val="FF5A5F"/>
        </w:rPr>
        <w:t>Review Cleaning</w:t>
      </w:r>
    </w:p>
    <w:p w14:paraId="7ADABBBE" w14:textId="278DCEDB" w:rsidR="000E4A0D" w:rsidRDefault="00D82199" w:rsidP="003229FB">
      <w:pPr>
        <w:ind w:left="720"/>
      </w:pPr>
      <w:r>
        <w:t xml:space="preserve">The final dataset that was </w:t>
      </w:r>
      <w:r w:rsidR="00AB16E9">
        <w:t xml:space="preserve">cleaned was the reviews dataset. Like the previous dataset, this </w:t>
      </w:r>
      <w:r w:rsidR="0005122E">
        <w:t>spreadsheet also had formatting issues and missing information.</w:t>
      </w:r>
      <w:r w:rsidR="009D3CA0">
        <w:t xml:space="preserve"> All </w:t>
      </w:r>
      <w:r w:rsidR="00B91C1A">
        <w:t xml:space="preserve">dates on this spreadsheet </w:t>
      </w:r>
      <w:r w:rsidR="0004653C">
        <w:t>were</w:t>
      </w:r>
      <w:r w:rsidR="00B91C1A">
        <w:t xml:space="preserve"> formatted from date to </w:t>
      </w:r>
      <w:r w:rsidR="00EE0F41">
        <w:t>datetime format</w:t>
      </w:r>
      <w:r w:rsidR="000D5BD2">
        <w:t>. Next</w:t>
      </w:r>
      <w:r w:rsidR="00E73496">
        <w:t xml:space="preserve">, we filled in all missing values in the comments section with empty strings to ensure consistency and </w:t>
      </w:r>
      <w:r w:rsidR="00FA32F9">
        <w:t>prevent any issues that may emerge during text analysis.</w:t>
      </w:r>
    </w:p>
    <w:p w14:paraId="1ECD899C" w14:textId="139BDF95" w:rsidR="007E3B8C" w:rsidRDefault="007E3B8C" w:rsidP="006A6DC7">
      <w:r>
        <w:t xml:space="preserve">Once all spreadsheets were cleaned individually, </w:t>
      </w:r>
      <w:r w:rsidR="00C361E1">
        <w:t xml:space="preserve">one final check for missing values were ran </w:t>
      </w:r>
      <w:r w:rsidR="000948B6">
        <w:t>and the cleaned datasets were saved.</w:t>
      </w:r>
    </w:p>
    <w:p w14:paraId="3A59C03B" w14:textId="77777777" w:rsidR="00C33372" w:rsidRPr="000E4A0D" w:rsidRDefault="00C33372" w:rsidP="006A6DC7"/>
    <w:p w14:paraId="0B773B0F" w14:textId="0FBF2272" w:rsidR="00C6554A" w:rsidRPr="00996841" w:rsidRDefault="00004730" w:rsidP="00C6554A">
      <w:pPr>
        <w:pStyle w:val="Heading2"/>
        <w:rPr>
          <w:color w:val="FF5A5F"/>
        </w:rPr>
      </w:pPr>
      <w:r w:rsidRPr="00996841">
        <w:rPr>
          <w:color w:val="FF5A5F"/>
        </w:rPr>
        <w:t>exploratory data analysis</w:t>
      </w:r>
    </w:p>
    <w:p w14:paraId="2A9723E6" w14:textId="5F14D185" w:rsidR="00C04132" w:rsidRDefault="00C04132" w:rsidP="00C04132">
      <w:r>
        <w:t>The Exploratory Data Analysis or EDA for short is wh</w:t>
      </w:r>
      <w:r w:rsidR="00075CBF">
        <w:t>en an open exploration of the data is completed to get a “feel” for the data.</w:t>
      </w:r>
      <w:r w:rsidR="00884426">
        <w:t xml:space="preserve"> The EDA not only helps data scientist see a </w:t>
      </w:r>
      <w:r w:rsidR="002112F4">
        <w:t>preview</w:t>
      </w:r>
      <w:r w:rsidR="00884426">
        <w:t xml:space="preserve"> of the data the</w:t>
      </w:r>
      <w:r w:rsidR="002112F4">
        <w:t>y are preparing to analyze</w:t>
      </w:r>
      <w:r w:rsidR="000F6F7F">
        <w:t>, but</w:t>
      </w:r>
      <w:r w:rsidR="00110C9B">
        <w:t xml:space="preserve"> it</w:t>
      </w:r>
      <w:r w:rsidR="000F6F7F">
        <w:t xml:space="preserve"> also helps in </w:t>
      </w:r>
      <w:r w:rsidR="00110C9B">
        <w:t>identifying problems within the data</w:t>
      </w:r>
      <w:r w:rsidR="000941F8">
        <w:t xml:space="preserve">, </w:t>
      </w:r>
      <w:r w:rsidR="479D6B72">
        <w:t>highlighting</w:t>
      </w:r>
      <w:r w:rsidR="000941F8">
        <w:t xml:space="preserve"> interesting relationships between variables</w:t>
      </w:r>
      <w:r w:rsidR="003732F0">
        <w:t xml:space="preserve">, </w:t>
      </w:r>
      <w:r w:rsidR="4CCC0689">
        <w:t>and showcasing</w:t>
      </w:r>
      <w:r w:rsidR="003732F0">
        <w:t xml:space="preserve"> patterns</w:t>
      </w:r>
      <w:r w:rsidR="000941F8">
        <w:t xml:space="preserve"> </w:t>
      </w:r>
      <w:r w:rsidR="00E02F64">
        <w:t>within the data</w:t>
      </w:r>
      <w:r w:rsidR="000F6F7F">
        <w:t>.</w:t>
      </w:r>
      <w:r w:rsidR="007C4866">
        <w:t xml:space="preserve"> When the EDA is done correctly</w:t>
      </w:r>
      <w:r w:rsidR="00480943">
        <w:t xml:space="preserve">, it can help data scientists </w:t>
      </w:r>
      <w:r w:rsidR="00FE1131">
        <w:t>confirm</w:t>
      </w:r>
      <w:r w:rsidR="00480943">
        <w:t xml:space="preserve"> t</w:t>
      </w:r>
      <w:r w:rsidR="00FE1131">
        <w:t>hat they are as</w:t>
      </w:r>
      <w:r w:rsidR="00CF1729">
        <w:t>king the right questions about the dat</w:t>
      </w:r>
      <w:r w:rsidR="00E361B9">
        <w:t>a</w:t>
      </w:r>
      <w:r w:rsidR="00913487">
        <w:t xml:space="preserve"> which </w:t>
      </w:r>
      <w:r w:rsidR="00E361B9">
        <w:t>can be</w:t>
      </w:r>
      <w:r w:rsidR="00913487">
        <w:t xml:space="preserve"> answered</w:t>
      </w:r>
      <w:r w:rsidR="00E361B9">
        <w:t xml:space="preserve"> </w:t>
      </w:r>
      <w:r w:rsidR="005B782A">
        <w:t>practicall</w:t>
      </w:r>
      <w:r w:rsidR="00913487">
        <w:t>y.</w:t>
      </w:r>
    </w:p>
    <w:p w14:paraId="6773CB09" w14:textId="00953579" w:rsidR="00EA61DE" w:rsidRDefault="00950897" w:rsidP="00C04132">
      <w:r>
        <w:t xml:space="preserve">Throughout </w:t>
      </w:r>
      <w:r w:rsidR="00100C1D">
        <w:t>the cleaning portion</w:t>
      </w:r>
      <w:r w:rsidR="00C06429">
        <w:t>,</w:t>
      </w:r>
      <w:r w:rsidR="00100C1D">
        <w:t xml:space="preserve"> we made a concerted effort to continue to find ways to review our data.</w:t>
      </w:r>
      <w:r w:rsidR="00055075">
        <w:t xml:space="preserve"> The Seattle datasets had a wide array of data types – including geographical</w:t>
      </w:r>
      <w:r w:rsidR="00CD2B6C">
        <w:t xml:space="preserve"> data, text data</w:t>
      </w:r>
      <w:r w:rsidR="00D104E9">
        <w:t xml:space="preserve">, </w:t>
      </w:r>
      <w:r w:rsidR="008C49B1">
        <w:t xml:space="preserve">and </w:t>
      </w:r>
      <w:r w:rsidR="00D104E9">
        <w:t>time series data</w:t>
      </w:r>
      <w:r w:rsidR="008C49B1">
        <w:t xml:space="preserve"> to name a few. This variety </w:t>
      </w:r>
      <w:r w:rsidR="00815214">
        <w:t>has allowed us to create several visualizations, including bar plots, correlation matrix</w:t>
      </w:r>
      <w:r w:rsidR="001E1945">
        <w:t xml:space="preserve"> and decision trees.</w:t>
      </w:r>
      <w:r w:rsidR="00A41297">
        <w:t xml:space="preserve"> </w:t>
      </w:r>
      <w:r w:rsidR="00EA61DE">
        <w:t>Within the EDA, we set out to answer the question</w:t>
      </w:r>
      <w:r w:rsidR="00A94475">
        <w:t>s</w:t>
      </w:r>
      <w:r w:rsidR="00EA61DE">
        <w:t>:</w:t>
      </w:r>
    </w:p>
    <w:p w14:paraId="206A8348" w14:textId="6CBCDB25" w:rsidR="00A97F91" w:rsidRDefault="00EA61DE" w:rsidP="00C346C0">
      <w:pPr>
        <w:pStyle w:val="ListParagraph"/>
        <w:numPr>
          <w:ilvl w:val="0"/>
          <w:numId w:val="19"/>
        </w:numPr>
      </w:pPr>
      <w:r>
        <w:t xml:space="preserve">What </w:t>
      </w:r>
      <w:r w:rsidR="00A94475">
        <w:t>is</w:t>
      </w:r>
      <w:r>
        <w:t xml:space="preserve"> the most common price ranged for </w:t>
      </w:r>
      <w:r w:rsidR="00A94475">
        <w:t>Airbnb listings in Seattle? How can hosts price their properties</w:t>
      </w:r>
      <w:r w:rsidR="00A97F91">
        <w:t xml:space="preserve"> competitively within these ranges?</w:t>
      </w:r>
    </w:p>
    <w:p w14:paraId="2CA3C47E" w14:textId="1286E358" w:rsidR="00950897" w:rsidRDefault="00802B94" w:rsidP="00C04132">
      <w:r>
        <w:t>As prices are</w:t>
      </w:r>
      <w:r w:rsidR="00C346C0">
        <w:t xml:space="preserve"> the</w:t>
      </w:r>
      <w:r>
        <w:t xml:space="preserve"> </w:t>
      </w:r>
      <w:r w:rsidR="00CF4025">
        <w:t>big</w:t>
      </w:r>
      <w:r w:rsidR="000A2EFA">
        <w:t>gest</w:t>
      </w:r>
      <w:r w:rsidR="00CF4025">
        <w:t xml:space="preserve"> determining factor for most consumers</w:t>
      </w:r>
      <w:r>
        <w:t xml:space="preserve">, we believed it would be useful to </w:t>
      </w:r>
      <w:r w:rsidR="00AE0AA2">
        <w:t xml:space="preserve">view the price distribution. As shown in the </w:t>
      </w:r>
      <w:r w:rsidR="2E39F127">
        <w:t xml:space="preserve">chart </w:t>
      </w:r>
      <w:r w:rsidR="00AE0AA2">
        <w:t>below</w:t>
      </w:r>
      <w:r w:rsidR="00FD74E5">
        <w:t>, the price distribution was right-skewed</w:t>
      </w:r>
      <w:r w:rsidR="00402590">
        <w:t xml:space="preserve"> or positively skewed</w:t>
      </w:r>
      <w:r w:rsidR="00FD74E5">
        <w:t>.</w:t>
      </w:r>
      <w:r w:rsidR="00402590">
        <w:t xml:space="preserve"> A positively skewed distribution means that</w:t>
      </w:r>
      <w:r w:rsidR="00BE68D6">
        <w:t xml:space="preserve"> the average price will </w:t>
      </w:r>
      <w:r w:rsidR="006A092A">
        <w:t>be greater than median price.</w:t>
      </w:r>
      <w:r w:rsidR="006F6C71">
        <w:t xml:space="preserve"> </w:t>
      </w:r>
      <w:r w:rsidR="00676769">
        <w:t xml:space="preserve">Using this chart, we </w:t>
      </w:r>
      <w:r w:rsidR="004F00C3">
        <w:t>hoped to be</w:t>
      </w:r>
      <w:r w:rsidR="00676769">
        <w:t xml:space="preserve"> ab</w:t>
      </w:r>
      <w:r w:rsidR="00AD2F7F">
        <w:t xml:space="preserve">le to identify </w:t>
      </w:r>
      <w:r w:rsidR="00232061">
        <w:t xml:space="preserve">the most </w:t>
      </w:r>
      <w:r w:rsidR="00AD2F7F">
        <w:t>common price range</w:t>
      </w:r>
      <w:r w:rsidR="00312E6F">
        <w:t xml:space="preserve"> and provide </w:t>
      </w:r>
      <w:r w:rsidR="00326B10">
        <w:t>actionable pricing strategies</w:t>
      </w:r>
      <w:r w:rsidR="00312E6F">
        <w:t xml:space="preserve"> for hosts.</w:t>
      </w:r>
      <w:r w:rsidR="00963D38">
        <w:t xml:space="preserve"> The bar plot showed us that the optimal pricing range was between $100 and $150</w:t>
      </w:r>
      <w:r w:rsidR="00DE7162">
        <w:t xml:space="preserve">, followed by $50 to $100. </w:t>
      </w:r>
      <w:r w:rsidR="00DA766F">
        <w:t>Offering</w:t>
      </w:r>
      <w:r w:rsidR="00DE7162">
        <w:t xml:space="preserve"> this information</w:t>
      </w:r>
      <w:r w:rsidR="00DA766F">
        <w:t xml:space="preserve"> in our tool</w:t>
      </w:r>
      <w:r w:rsidR="00DE7162">
        <w:t>, would allo</w:t>
      </w:r>
      <w:r w:rsidR="00A66280">
        <w:t>w host to stay competitive and offer higher price ranges for competitive amenities. However, this was just a general review of the data</w:t>
      </w:r>
      <w:r w:rsidR="00274DD4">
        <w:t xml:space="preserve">, in order to </w:t>
      </w:r>
      <w:r w:rsidR="0019325A">
        <w:t>help hosts position their listings competitivel</w:t>
      </w:r>
      <w:r w:rsidR="00E52112">
        <w:t>y</w:t>
      </w:r>
      <w:r w:rsidR="00401F4A">
        <w:t xml:space="preserve"> in the market</w:t>
      </w:r>
      <w:r w:rsidR="00BC6550">
        <w:t xml:space="preserve"> and increase their booking r</w:t>
      </w:r>
      <w:r w:rsidR="003229FB">
        <w:t>ates this approach would need further improvement.</w:t>
      </w:r>
    </w:p>
    <w:p w14:paraId="2D496C38" w14:textId="3F849BB8" w:rsidR="00BE2FFB" w:rsidRDefault="00BE2FFB" w:rsidP="00C04132">
      <w:r>
        <w:rPr>
          <w:noProof/>
        </w:rPr>
        <w:drawing>
          <wp:inline distT="0" distB="0" distL="0" distR="0" wp14:anchorId="5D56AB46" wp14:editId="75B633D6">
            <wp:extent cx="5424357" cy="3497580"/>
            <wp:effectExtent l="0" t="0" r="5080" b="7620"/>
            <wp:docPr id="946980102" name="Picture 3" descr="A graph of a distribution of listing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0102" name="Picture 3" descr="A graph of a distribution of listing pric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4544" cy="3497701"/>
                    </a:xfrm>
                    <a:prstGeom prst="rect">
                      <a:avLst/>
                    </a:prstGeom>
                  </pic:spPr>
                </pic:pic>
              </a:graphicData>
            </a:graphic>
          </wp:inline>
        </w:drawing>
      </w:r>
    </w:p>
    <w:p w14:paraId="429CD6C3" w14:textId="0ACCF554" w:rsidR="006A6DC7" w:rsidRPr="00BE2FFB" w:rsidRDefault="00BE2FFB" w:rsidP="00C04132">
      <w:pPr>
        <w:rPr>
          <w:i/>
          <w:iCs/>
        </w:rPr>
      </w:pPr>
      <w:r w:rsidRPr="00BE2FFB">
        <w:rPr>
          <w:i/>
          <w:iCs/>
        </w:rPr>
        <w:t>Figure</w:t>
      </w:r>
      <w:r w:rsidR="00856C1B">
        <w:rPr>
          <w:i/>
          <w:iCs/>
        </w:rPr>
        <w:t xml:space="preserve"> </w:t>
      </w:r>
      <w:r w:rsidR="00FA599D">
        <w:rPr>
          <w:i/>
          <w:iCs/>
        </w:rPr>
        <w:t>4</w:t>
      </w:r>
      <w:r w:rsidRPr="00BE2FFB">
        <w:rPr>
          <w:i/>
          <w:iCs/>
        </w:rPr>
        <w:t>: This chart shows a graph of listing prices for all listings located in Seattle.</w:t>
      </w:r>
    </w:p>
    <w:p w14:paraId="44052D99" w14:textId="5A599FC8" w:rsidR="00004730" w:rsidRPr="00996841" w:rsidRDefault="00004730" w:rsidP="00004730">
      <w:pPr>
        <w:pStyle w:val="Heading1"/>
        <w:rPr>
          <w:color w:val="FF5A5F"/>
        </w:rPr>
      </w:pPr>
      <w:r w:rsidRPr="00996841">
        <w:rPr>
          <w:color w:val="FF5A5F"/>
        </w:rPr>
        <w:t>Methods of Analysis/Business Questions</w:t>
      </w:r>
    </w:p>
    <w:p w14:paraId="67AABDCF" w14:textId="6501ACD7" w:rsidR="00AD151E" w:rsidRDefault="001870F5" w:rsidP="006C4EEC">
      <w:pPr>
        <w:pStyle w:val="Heading2"/>
        <w:numPr>
          <w:ilvl w:val="0"/>
          <w:numId w:val="20"/>
        </w:numPr>
      </w:pPr>
      <w:r w:rsidRPr="00996841">
        <w:rPr>
          <w:color w:val="FF5A5F"/>
        </w:rPr>
        <w:t xml:space="preserve">What </w:t>
      </w:r>
      <w:r w:rsidR="006C4EEC" w:rsidRPr="00996841">
        <w:rPr>
          <w:color w:val="FF5A5F"/>
        </w:rPr>
        <w:t>ARE</w:t>
      </w:r>
      <w:r w:rsidRPr="00996841">
        <w:rPr>
          <w:color w:val="FF5A5F"/>
        </w:rPr>
        <w:t xml:space="preserve"> </w:t>
      </w:r>
      <w:r w:rsidR="006C4EEC" w:rsidRPr="00996841">
        <w:rPr>
          <w:color w:val="FF5A5F"/>
        </w:rPr>
        <w:t>the average listing prices by neighborhood?</w:t>
      </w:r>
    </w:p>
    <w:p w14:paraId="10F6C640" w14:textId="0F310719" w:rsidR="00FB6C48" w:rsidRDefault="00FD1347" w:rsidP="00FB6C48">
      <w:pPr>
        <w:ind w:left="720"/>
      </w:pPr>
      <w:r>
        <w:t xml:space="preserve">As we determined during the EDA, we wanted to see if we could narrow down the price bands further. To conduct this analysis, we calculated the average price and grouped them by neighborhood. </w:t>
      </w:r>
      <w:r w:rsidR="00D14216">
        <w:t>Through this analysis, we found that</w:t>
      </w:r>
      <w:r w:rsidR="00B41DC6">
        <w:t xml:space="preserve"> the Delridge neighborhood was the cheapest </w:t>
      </w:r>
      <w:r w:rsidR="00134ADB">
        <w:t>at $83</w:t>
      </w:r>
      <w:r w:rsidR="00F73196">
        <w:t>, while</w:t>
      </w:r>
      <w:r w:rsidR="00CB6129">
        <w:t xml:space="preserve"> the Magnolia neighborhood was most expensive</w:t>
      </w:r>
      <w:r w:rsidR="00976E99">
        <w:t xml:space="preserve"> at $177.</w:t>
      </w:r>
      <w:r w:rsidR="00EF5E25">
        <w:t xml:space="preserve"> To provide even more detailed </w:t>
      </w:r>
      <w:r w:rsidR="00786065">
        <w:t>information, we could narrow it down to p</w:t>
      </w:r>
      <w:r w:rsidR="003E4E8A">
        <w:t>rice bands based on</w:t>
      </w:r>
      <w:r w:rsidR="00913D81">
        <w:t xml:space="preserve"> required</w:t>
      </w:r>
      <w:r w:rsidR="003E4E8A">
        <w:t xml:space="preserve"> features and amenities</w:t>
      </w:r>
      <w:r w:rsidR="00913D81">
        <w:t xml:space="preserve">. </w:t>
      </w:r>
      <w:r w:rsidR="002C34C0">
        <w:t>Over the years we have seen c</w:t>
      </w:r>
      <w:r w:rsidR="00913D81">
        <w:t xml:space="preserve">ompanies like </w:t>
      </w:r>
      <w:r w:rsidR="002C34C0">
        <w:t>Ticketmaster</w:t>
      </w:r>
      <w:r w:rsidR="00913D81">
        <w:t xml:space="preserve"> </w:t>
      </w:r>
      <w:r w:rsidR="002C34C0">
        <w:t>execute this well by keeping their consumer based well informed</w:t>
      </w:r>
      <w:r w:rsidR="00F46D40">
        <w:t>.</w:t>
      </w:r>
    </w:p>
    <w:p w14:paraId="52616A3E" w14:textId="063A822B" w:rsidR="00676D4E" w:rsidRDefault="00676D4E" w:rsidP="00FB6C48">
      <w:pPr>
        <w:ind w:left="720"/>
      </w:pPr>
      <w:r>
        <w:rPr>
          <w:noProof/>
        </w:rPr>
        <w:drawing>
          <wp:inline distT="0" distB="0" distL="0" distR="0" wp14:anchorId="0DA067DE" wp14:editId="6C2FD069">
            <wp:extent cx="3457575" cy="4124325"/>
            <wp:effectExtent l="0" t="0" r="9525" b="9525"/>
            <wp:docPr id="1486994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94545" name="Picture 1" descr="A screenshot of a computer&#10;&#10;Description automatically generated"/>
                    <pic:cNvPicPr/>
                  </pic:nvPicPr>
                  <pic:blipFill>
                    <a:blip r:embed="rId13"/>
                    <a:stretch>
                      <a:fillRect/>
                    </a:stretch>
                  </pic:blipFill>
                  <pic:spPr>
                    <a:xfrm>
                      <a:off x="0" y="0"/>
                      <a:ext cx="3457575" cy="4124325"/>
                    </a:xfrm>
                    <a:prstGeom prst="rect">
                      <a:avLst/>
                    </a:prstGeom>
                  </pic:spPr>
                </pic:pic>
              </a:graphicData>
            </a:graphic>
          </wp:inline>
        </w:drawing>
      </w:r>
    </w:p>
    <w:p w14:paraId="25A9AE39" w14:textId="49A9FF18" w:rsidR="00676D4E" w:rsidRPr="00EB340D" w:rsidRDefault="00EB340D" w:rsidP="00FB6C48">
      <w:pPr>
        <w:ind w:left="720"/>
        <w:rPr>
          <w:i/>
          <w:iCs/>
        </w:rPr>
      </w:pPr>
      <w:r w:rsidRPr="00EB340D">
        <w:rPr>
          <w:i/>
          <w:iCs/>
        </w:rPr>
        <w:t xml:space="preserve">Figure </w:t>
      </w:r>
      <w:r w:rsidR="00FA599D">
        <w:rPr>
          <w:i/>
          <w:iCs/>
        </w:rPr>
        <w:t>5</w:t>
      </w:r>
      <w:r w:rsidRPr="00EB340D">
        <w:rPr>
          <w:i/>
          <w:iCs/>
        </w:rPr>
        <w:t>: Table of neighborhoods in Seattle and their average listing prices</w:t>
      </w:r>
    </w:p>
    <w:p w14:paraId="6CC63B9E" w14:textId="2AFCC3DF" w:rsidR="00DE4F19" w:rsidRDefault="00DE4F19" w:rsidP="00FB6C48">
      <w:pPr>
        <w:ind w:left="720"/>
      </w:pPr>
      <w:r>
        <w:rPr>
          <w:noProof/>
        </w:rPr>
        <w:drawing>
          <wp:inline distT="0" distB="0" distL="0" distR="0" wp14:anchorId="3DF31615" wp14:editId="459570F3">
            <wp:extent cx="5486400" cy="3261360"/>
            <wp:effectExtent l="0" t="0" r="0" b="0"/>
            <wp:docPr id="693757441" name="Picture 1" descr="A graph of prices by Seattle neighborhood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57441" name="Picture 1" descr="A graph of prices by Seattle neighborhoods.&#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261360"/>
                    </a:xfrm>
                    <a:prstGeom prst="rect">
                      <a:avLst/>
                    </a:prstGeom>
                  </pic:spPr>
                </pic:pic>
              </a:graphicData>
            </a:graphic>
          </wp:inline>
        </w:drawing>
      </w:r>
    </w:p>
    <w:p w14:paraId="392CA115" w14:textId="7BE6080C" w:rsidR="00DE4F19" w:rsidRDefault="00DE4F19" w:rsidP="00FB6C48">
      <w:pPr>
        <w:ind w:left="720"/>
        <w:rPr>
          <w:i/>
          <w:iCs/>
        </w:rPr>
      </w:pPr>
      <w:r w:rsidRPr="004245CA">
        <w:rPr>
          <w:i/>
          <w:iCs/>
        </w:rPr>
        <w:t>Figure</w:t>
      </w:r>
      <w:r w:rsidR="008D25D8">
        <w:rPr>
          <w:i/>
          <w:iCs/>
        </w:rPr>
        <w:t xml:space="preserve"> </w:t>
      </w:r>
      <w:r w:rsidR="00FA599D">
        <w:rPr>
          <w:i/>
          <w:iCs/>
        </w:rPr>
        <w:t>6</w:t>
      </w:r>
      <w:r w:rsidRPr="004245CA">
        <w:rPr>
          <w:i/>
          <w:iCs/>
        </w:rPr>
        <w:t>:</w:t>
      </w:r>
      <w:r w:rsidR="00D94B38" w:rsidRPr="004245CA">
        <w:rPr>
          <w:i/>
          <w:iCs/>
        </w:rPr>
        <w:t xml:space="preserve"> A graph of listing price </w:t>
      </w:r>
      <w:r w:rsidR="004245CA" w:rsidRPr="004245CA">
        <w:rPr>
          <w:i/>
          <w:iCs/>
        </w:rPr>
        <w:t>within different</w:t>
      </w:r>
      <w:r w:rsidR="00D94B38" w:rsidRPr="004245CA">
        <w:rPr>
          <w:i/>
          <w:iCs/>
        </w:rPr>
        <w:t xml:space="preserve"> Seattle neighbor</w:t>
      </w:r>
      <w:r w:rsidR="004245CA" w:rsidRPr="004245CA">
        <w:rPr>
          <w:i/>
          <w:iCs/>
        </w:rPr>
        <w:t>hoods.</w:t>
      </w:r>
    </w:p>
    <w:p w14:paraId="72E3D8BE" w14:textId="77777777" w:rsidR="00C33372" w:rsidRPr="004245CA" w:rsidRDefault="00C33372" w:rsidP="00FB6C48">
      <w:pPr>
        <w:ind w:left="720"/>
        <w:rPr>
          <w:i/>
          <w:iCs/>
        </w:rPr>
      </w:pPr>
    </w:p>
    <w:p w14:paraId="1F0994A9" w14:textId="2664730F" w:rsidR="008C0A8C" w:rsidRPr="003C612F" w:rsidRDefault="00726381" w:rsidP="008C0A8C">
      <w:pPr>
        <w:pStyle w:val="Heading2"/>
        <w:numPr>
          <w:ilvl w:val="0"/>
          <w:numId w:val="20"/>
        </w:numPr>
        <w:rPr>
          <w:color w:val="FF5A5F"/>
        </w:rPr>
      </w:pPr>
      <w:r w:rsidRPr="003C612F">
        <w:rPr>
          <w:color w:val="FF5A5F"/>
        </w:rPr>
        <w:t xml:space="preserve">Write a program to predict </w:t>
      </w:r>
      <w:r w:rsidR="004F3E1A" w:rsidRPr="003C612F">
        <w:rPr>
          <w:color w:val="FF5A5F"/>
        </w:rPr>
        <w:t>what a host listing price should be in different neighborhoods within</w:t>
      </w:r>
      <w:r w:rsidR="009731CB" w:rsidRPr="003C612F">
        <w:rPr>
          <w:color w:val="FF5A5F"/>
        </w:rPr>
        <w:t xml:space="preserve"> seattle?</w:t>
      </w:r>
    </w:p>
    <w:p w14:paraId="3AB3DCFB" w14:textId="20D50483" w:rsidR="00F46D40" w:rsidRDefault="00F46D40" w:rsidP="00F46D40">
      <w:pPr>
        <w:ind w:left="720"/>
      </w:pPr>
      <w:r>
        <w:t>As a new business owner, figuring out pricing can be very stressful</w:t>
      </w:r>
      <w:r w:rsidR="002466C4">
        <w:t>. How do new host know what their listing prices should be? Do they need to factor cleaning into the listing prices</w:t>
      </w:r>
      <w:r w:rsidR="00B6429A">
        <w:t xml:space="preserve">? How do they competitively market their listing regardless of what neighborhood it is in. Introducing </w:t>
      </w:r>
      <w:r w:rsidR="004E071F">
        <w:t xml:space="preserve">our pricing program, this program collects </w:t>
      </w:r>
      <w:r w:rsidR="00B77153">
        <w:t xml:space="preserve">from the </w:t>
      </w:r>
      <w:r w:rsidR="00753C9E">
        <w:t>host</w:t>
      </w:r>
      <w:r w:rsidR="00B77153">
        <w:t xml:space="preserve">s </w:t>
      </w:r>
      <w:r w:rsidR="004E071F">
        <w:t xml:space="preserve">standard information such as </w:t>
      </w:r>
      <w:r w:rsidR="00B77153">
        <w:t xml:space="preserve">bedrooms, bathrooms and zip code then advises on a suggested price point </w:t>
      </w:r>
      <w:r w:rsidR="00122092">
        <w:t>for their listings. The below figures show 3 differe</w:t>
      </w:r>
      <w:r w:rsidR="000736D9">
        <w:t>nt examples of this program in action. Future updates to this program</w:t>
      </w:r>
      <w:r w:rsidR="007F0C09">
        <w:t xml:space="preserve">, will </w:t>
      </w:r>
      <w:r w:rsidR="00EC714F">
        <w:t>use</w:t>
      </w:r>
      <w:r w:rsidR="007F0C09">
        <w:t xml:space="preserve"> more information like </w:t>
      </w:r>
      <w:r w:rsidR="00EC714F">
        <w:t>amenities</w:t>
      </w:r>
      <w:r w:rsidR="006E2122">
        <w:t>, proximity to transportation</w:t>
      </w:r>
      <w:r w:rsidR="00985843">
        <w:t>/</w:t>
      </w:r>
      <w:r w:rsidR="006E2122">
        <w:t>metro areas</w:t>
      </w:r>
      <w:r w:rsidR="00EC714F">
        <w:t xml:space="preserve"> and guest count to </w:t>
      </w:r>
      <w:r w:rsidR="00753C9E">
        <w:t>suggest</w:t>
      </w:r>
      <w:r w:rsidR="00D9528A">
        <w:t xml:space="preserve"> prices of listings.</w:t>
      </w:r>
    </w:p>
    <w:p w14:paraId="4F8D283D" w14:textId="245324E9" w:rsidR="00100750" w:rsidRDefault="00100750" w:rsidP="00F46D40">
      <w:pPr>
        <w:ind w:left="720"/>
      </w:pPr>
      <w:r>
        <w:rPr>
          <w:noProof/>
        </w:rPr>
        <w:drawing>
          <wp:inline distT="0" distB="0" distL="0" distR="0" wp14:anchorId="24BBC6F4" wp14:editId="7DD9B0F0">
            <wp:extent cx="3952875" cy="1009650"/>
            <wp:effectExtent l="0" t="0" r="9525" b="0"/>
            <wp:docPr id="148442048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20484" name="Picture 1" descr="A black text on a white background&#10;&#10;Description automatically generated"/>
                    <pic:cNvPicPr/>
                  </pic:nvPicPr>
                  <pic:blipFill>
                    <a:blip r:embed="rId15"/>
                    <a:stretch>
                      <a:fillRect/>
                    </a:stretch>
                  </pic:blipFill>
                  <pic:spPr>
                    <a:xfrm>
                      <a:off x="0" y="0"/>
                      <a:ext cx="3952875" cy="1009650"/>
                    </a:xfrm>
                    <a:prstGeom prst="rect">
                      <a:avLst/>
                    </a:prstGeom>
                  </pic:spPr>
                </pic:pic>
              </a:graphicData>
            </a:graphic>
          </wp:inline>
        </w:drawing>
      </w:r>
    </w:p>
    <w:p w14:paraId="73AF0DCB" w14:textId="793321DE" w:rsidR="008F0418" w:rsidRDefault="00BC3B0C" w:rsidP="00F46D40">
      <w:pPr>
        <w:ind w:left="720"/>
      </w:pPr>
      <w:r>
        <w:rPr>
          <w:noProof/>
        </w:rPr>
        <w:drawing>
          <wp:inline distT="0" distB="0" distL="0" distR="0" wp14:anchorId="39A72B99" wp14:editId="0B2A77A6">
            <wp:extent cx="4076700" cy="1123950"/>
            <wp:effectExtent l="0" t="0" r="0" b="0"/>
            <wp:docPr id="1203590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90179" name="Picture 1" descr="A screenshot of a computer&#10;&#10;Description automatically generated"/>
                    <pic:cNvPicPr/>
                  </pic:nvPicPr>
                  <pic:blipFill>
                    <a:blip r:embed="rId16"/>
                    <a:stretch>
                      <a:fillRect/>
                    </a:stretch>
                  </pic:blipFill>
                  <pic:spPr>
                    <a:xfrm>
                      <a:off x="0" y="0"/>
                      <a:ext cx="4076700" cy="1123950"/>
                    </a:xfrm>
                    <a:prstGeom prst="rect">
                      <a:avLst/>
                    </a:prstGeom>
                  </pic:spPr>
                </pic:pic>
              </a:graphicData>
            </a:graphic>
          </wp:inline>
        </w:drawing>
      </w:r>
    </w:p>
    <w:p w14:paraId="5F58598E" w14:textId="129B9A05" w:rsidR="000669D0" w:rsidRDefault="000669D0" w:rsidP="00F46D40">
      <w:pPr>
        <w:ind w:left="720"/>
      </w:pPr>
      <w:r>
        <w:rPr>
          <w:noProof/>
        </w:rPr>
        <w:drawing>
          <wp:inline distT="0" distB="0" distL="0" distR="0" wp14:anchorId="76707F24" wp14:editId="18C5F63B">
            <wp:extent cx="3981450" cy="1047750"/>
            <wp:effectExtent l="0" t="0" r="0" b="0"/>
            <wp:docPr id="171550187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01871" name="Picture 1" descr="A black text on a white background&#10;&#10;Description automatically generated"/>
                    <pic:cNvPicPr/>
                  </pic:nvPicPr>
                  <pic:blipFill>
                    <a:blip r:embed="rId17"/>
                    <a:stretch>
                      <a:fillRect/>
                    </a:stretch>
                  </pic:blipFill>
                  <pic:spPr>
                    <a:xfrm>
                      <a:off x="0" y="0"/>
                      <a:ext cx="3981450" cy="1047750"/>
                    </a:xfrm>
                    <a:prstGeom prst="rect">
                      <a:avLst/>
                    </a:prstGeom>
                  </pic:spPr>
                </pic:pic>
              </a:graphicData>
            </a:graphic>
          </wp:inline>
        </w:drawing>
      </w:r>
    </w:p>
    <w:p w14:paraId="4E2A831D" w14:textId="32E1E5FF" w:rsidR="0022431D" w:rsidRDefault="000669D0" w:rsidP="001217B2">
      <w:pPr>
        <w:ind w:left="720"/>
        <w:rPr>
          <w:i/>
          <w:iCs/>
        </w:rPr>
      </w:pPr>
      <w:r w:rsidRPr="001217B2">
        <w:rPr>
          <w:i/>
          <w:iCs/>
        </w:rPr>
        <w:t>Figure</w:t>
      </w:r>
      <w:r w:rsidR="001217B2" w:rsidRPr="001217B2">
        <w:rPr>
          <w:i/>
          <w:iCs/>
        </w:rPr>
        <w:t xml:space="preserve"> </w:t>
      </w:r>
      <w:r w:rsidR="00FA599D">
        <w:rPr>
          <w:i/>
          <w:iCs/>
        </w:rPr>
        <w:t>7</w:t>
      </w:r>
      <w:r w:rsidRPr="001217B2">
        <w:rPr>
          <w:i/>
          <w:iCs/>
        </w:rPr>
        <w:t>: Three examples of how this pricing simulator tool will work for hosts.</w:t>
      </w:r>
    </w:p>
    <w:p w14:paraId="680C0766" w14:textId="29CDC879" w:rsidR="00C33372" w:rsidRPr="00150686" w:rsidRDefault="00AD39B8" w:rsidP="00FC27D1">
      <w:pPr>
        <w:pStyle w:val="ListParagraph"/>
        <w:numPr>
          <w:ilvl w:val="0"/>
          <w:numId w:val="20"/>
        </w:numPr>
        <w:rPr>
          <w:rFonts w:asciiTheme="majorHAnsi" w:eastAsiaTheme="majorEastAsia" w:hAnsiTheme="majorHAnsi" w:cstheme="majorBidi"/>
          <w:caps/>
          <w:color w:val="FF5A5F"/>
          <w:sz w:val="24"/>
        </w:rPr>
      </w:pPr>
      <w:r w:rsidRPr="00150686">
        <w:rPr>
          <w:rFonts w:asciiTheme="majorHAnsi" w:eastAsiaTheme="majorEastAsia" w:hAnsiTheme="majorHAnsi" w:cstheme="majorBidi"/>
          <w:caps/>
          <w:color w:val="FF5A5F"/>
          <w:sz w:val="24"/>
        </w:rPr>
        <w:t>Using a function, perform a keyword search on amenities within a listing and return the core features of that listing.</w:t>
      </w:r>
    </w:p>
    <w:p w14:paraId="019BAC51" w14:textId="3869F3DC" w:rsidR="00AD39B8" w:rsidRDefault="00C349E5" w:rsidP="00C349E5">
      <w:pPr>
        <w:pStyle w:val="ListParagraph"/>
      </w:pPr>
      <w:r w:rsidRPr="00150686">
        <w:t xml:space="preserve">The tool useability to host and guest alike was </w:t>
      </w:r>
      <w:proofErr w:type="gramStart"/>
      <w:r w:rsidRPr="00150686">
        <w:t>a</w:t>
      </w:r>
      <w:proofErr w:type="gramEnd"/>
      <w:r w:rsidRPr="00150686">
        <w:t xml:space="preserve"> essential part in the project. The current Airbnb system is very standard in that it ask</w:t>
      </w:r>
      <w:r w:rsidR="00C80BA5" w:rsidRPr="00150686">
        <w:t xml:space="preserve">s surface level questions. These questions are location, amount of guest, </w:t>
      </w:r>
      <w:r w:rsidR="00150686" w:rsidRPr="00150686">
        <w:t>bedroom,</w:t>
      </w:r>
      <w:r w:rsidR="009E7234" w:rsidRPr="00150686">
        <w:t xml:space="preserve"> and bathroom. This is very reminiscent to the AOL days where people would ask others Age/</w:t>
      </w:r>
      <w:r w:rsidR="004008AC">
        <w:t xml:space="preserve"> </w:t>
      </w:r>
      <w:r w:rsidR="009E7234" w:rsidRPr="00150686">
        <w:t>Gender/</w:t>
      </w:r>
      <w:r w:rsidR="004008AC">
        <w:t xml:space="preserve">  </w:t>
      </w:r>
      <w:r w:rsidR="009E7234" w:rsidRPr="00150686">
        <w:t xml:space="preserve">Location. However, the truth of the matter is that there is a lot more than the standard that goes into choosing a vacation </w:t>
      </w:r>
      <w:r w:rsidR="00150686" w:rsidRPr="00150686">
        <w:t>location.</w:t>
      </w:r>
      <w:r w:rsidR="001B6855">
        <w:t xml:space="preserve"> When planning for a family it</w:t>
      </w:r>
      <w:r w:rsidR="002C0398">
        <w:t xml:space="preserve"> gets more difficult as whether or not the location is kid friendly or has distraction amenities is key</w:t>
      </w:r>
    </w:p>
    <w:p w14:paraId="3F45E09D" w14:textId="77777777" w:rsidR="00150686" w:rsidRDefault="00150686" w:rsidP="00C349E5">
      <w:pPr>
        <w:pStyle w:val="ListParagraph"/>
      </w:pPr>
    </w:p>
    <w:p w14:paraId="507DEABF" w14:textId="77777777" w:rsidR="005F7817" w:rsidRDefault="002C0398" w:rsidP="00C349E5">
      <w:pPr>
        <w:pStyle w:val="ListParagraph"/>
      </w:pPr>
      <w:r>
        <w:t>We recognized that this is a feature the Airbnb application is sorely lacking</w:t>
      </w:r>
      <w:r w:rsidR="00131730">
        <w:t>. Yes, all this information is listed once you click into a listing. However, in the current times</w:t>
      </w:r>
      <w:r w:rsidR="001B72D1">
        <w:t xml:space="preserve"> who has the time to click on each listing to see if it has the amenities you need. We realized this was</w:t>
      </w:r>
      <w:r>
        <w:t xml:space="preserve"> where we can</w:t>
      </w:r>
      <w:r w:rsidR="001B72D1">
        <w:t xml:space="preserve"> </w:t>
      </w:r>
      <w:r>
        <w:t>step in. Using our keyword finder tool</w:t>
      </w:r>
      <w:r w:rsidR="00421A4C">
        <w:t>, guest will be able to search by keywords such as TV or Kid Friendly</w:t>
      </w:r>
      <w:r w:rsidR="00017944">
        <w:t>. This will direct them to an output of about 50 listings, with</w:t>
      </w:r>
      <w:r w:rsidR="00421A4C">
        <w:t xml:space="preserve"> not only the listing ID but general information</w:t>
      </w:r>
      <w:r w:rsidR="00017944">
        <w:t xml:space="preserve"> like bedroom, bathroom</w:t>
      </w:r>
      <w:r w:rsidR="00C866A8">
        <w:t xml:space="preserve">, </w:t>
      </w:r>
      <w:r w:rsidR="005F7817">
        <w:t>price,</w:t>
      </w:r>
      <w:r w:rsidR="00C866A8">
        <w:t xml:space="preserve"> </w:t>
      </w:r>
      <w:r w:rsidR="00017944">
        <w:t>and</w:t>
      </w:r>
      <w:r w:rsidR="005F7817">
        <w:t xml:space="preserve"> the</w:t>
      </w:r>
      <w:r w:rsidR="00017944">
        <w:t xml:space="preserve"> link</w:t>
      </w:r>
      <w:r w:rsidR="005F7817">
        <w:t xml:space="preserve"> to the listing</w:t>
      </w:r>
      <w:r w:rsidR="00C866A8">
        <w:t xml:space="preserve">. </w:t>
      </w:r>
      <w:r w:rsidR="005F7817">
        <w:t>Below is a sample of how the keyword finder tool works.</w:t>
      </w:r>
    </w:p>
    <w:p w14:paraId="02ED49F6" w14:textId="77777777" w:rsidR="00332037" w:rsidRDefault="00332037" w:rsidP="00C349E5">
      <w:pPr>
        <w:pStyle w:val="ListParagraph"/>
      </w:pPr>
    </w:p>
    <w:p w14:paraId="4993D336" w14:textId="36DFC777" w:rsidR="00332037" w:rsidRDefault="00B42DB0" w:rsidP="00C349E5">
      <w:pPr>
        <w:pStyle w:val="ListParagraph"/>
      </w:pPr>
      <w:r>
        <w:rPr>
          <w:noProof/>
        </w:rPr>
        <w:drawing>
          <wp:inline distT="0" distB="0" distL="0" distR="0" wp14:anchorId="41F3E850" wp14:editId="6BEDF48C">
            <wp:extent cx="4787900" cy="7339979"/>
            <wp:effectExtent l="0" t="0" r="0" b="0"/>
            <wp:docPr id="1413668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68261" name="Picture 1" descr="A screenshot of a computer&#10;&#10;Description automatically generated"/>
                    <pic:cNvPicPr/>
                  </pic:nvPicPr>
                  <pic:blipFill>
                    <a:blip r:embed="rId18"/>
                    <a:stretch>
                      <a:fillRect/>
                    </a:stretch>
                  </pic:blipFill>
                  <pic:spPr>
                    <a:xfrm>
                      <a:off x="0" y="0"/>
                      <a:ext cx="4790167" cy="7343455"/>
                    </a:xfrm>
                    <a:prstGeom prst="rect">
                      <a:avLst/>
                    </a:prstGeom>
                  </pic:spPr>
                </pic:pic>
              </a:graphicData>
            </a:graphic>
          </wp:inline>
        </w:drawing>
      </w:r>
    </w:p>
    <w:p w14:paraId="64755979" w14:textId="77777777" w:rsidR="00362B25" w:rsidRDefault="00362B25" w:rsidP="00C349E5">
      <w:pPr>
        <w:pStyle w:val="ListParagraph"/>
      </w:pPr>
    </w:p>
    <w:p w14:paraId="41AE6560" w14:textId="7712B6FA" w:rsidR="00150686" w:rsidRDefault="00362B25" w:rsidP="00332037">
      <w:pPr>
        <w:pStyle w:val="ListParagraph"/>
        <w:rPr>
          <w:i/>
          <w:iCs/>
        </w:rPr>
      </w:pPr>
      <w:r w:rsidRPr="00332037">
        <w:rPr>
          <w:i/>
          <w:iCs/>
        </w:rPr>
        <w:t>Figure 8:</w:t>
      </w:r>
      <w:r w:rsidR="00D837BD" w:rsidRPr="00332037">
        <w:rPr>
          <w:i/>
          <w:iCs/>
        </w:rPr>
        <w:t xml:space="preserve"> This shows how the keyword finder functions works to locate</w:t>
      </w:r>
      <w:r w:rsidR="00332037" w:rsidRPr="00332037">
        <w:rPr>
          <w:i/>
          <w:iCs/>
        </w:rPr>
        <w:t xml:space="preserve"> listings for guests.</w:t>
      </w:r>
    </w:p>
    <w:p w14:paraId="13638A30" w14:textId="77777777" w:rsidR="00332037" w:rsidRPr="00332037" w:rsidRDefault="00332037" w:rsidP="00332037">
      <w:pPr>
        <w:pStyle w:val="ListParagraph"/>
        <w:rPr>
          <w:i/>
          <w:iCs/>
        </w:rPr>
      </w:pPr>
    </w:p>
    <w:p w14:paraId="46771AEB" w14:textId="56149426" w:rsidR="009731CB" w:rsidRPr="003C612F" w:rsidRDefault="00F47C82" w:rsidP="002A086F">
      <w:pPr>
        <w:pStyle w:val="ListParagraph"/>
        <w:numPr>
          <w:ilvl w:val="0"/>
          <w:numId w:val="20"/>
        </w:numPr>
        <w:rPr>
          <w:rFonts w:asciiTheme="majorHAnsi" w:eastAsiaTheme="majorEastAsia" w:hAnsiTheme="majorHAnsi" w:cstheme="majorBidi"/>
          <w:caps/>
          <w:color w:val="FF5A5F"/>
          <w:sz w:val="24"/>
        </w:rPr>
      </w:pPr>
      <w:r w:rsidRPr="003C612F">
        <w:rPr>
          <w:rFonts w:asciiTheme="majorHAnsi" w:eastAsiaTheme="majorEastAsia" w:hAnsiTheme="majorHAnsi" w:cstheme="majorBidi"/>
          <w:caps/>
          <w:color w:val="FF5A5F"/>
          <w:sz w:val="24"/>
        </w:rPr>
        <w:t>is there a</w:t>
      </w:r>
      <w:r w:rsidR="00F13E86" w:rsidRPr="003C612F">
        <w:rPr>
          <w:rFonts w:asciiTheme="majorHAnsi" w:eastAsiaTheme="majorEastAsia" w:hAnsiTheme="majorHAnsi" w:cstheme="majorBidi"/>
          <w:caps/>
          <w:color w:val="FF5A5F"/>
          <w:sz w:val="24"/>
        </w:rPr>
        <w:t xml:space="preserve"> correlation </w:t>
      </w:r>
      <w:r w:rsidR="00822E99" w:rsidRPr="003C612F">
        <w:rPr>
          <w:rFonts w:asciiTheme="majorHAnsi" w:eastAsiaTheme="majorEastAsia" w:hAnsiTheme="majorHAnsi" w:cstheme="majorBidi"/>
          <w:caps/>
          <w:color w:val="FF5A5F"/>
          <w:sz w:val="24"/>
        </w:rPr>
        <w:t>between host respo</w:t>
      </w:r>
      <w:r w:rsidR="00B008BB" w:rsidRPr="003C612F">
        <w:rPr>
          <w:rFonts w:asciiTheme="majorHAnsi" w:eastAsiaTheme="majorEastAsia" w:hAnsiTheme="majorHAnsi" w:cstheme="majorBidi"/>
          <w:caps/>
          <w:color w:val="FF5A5F"/>
          <w:sz w:val="24"/>
        </w:rPr>
        <w:t>nse rate and the multitude of review type categories?</w:t>
      </w:r>
    </w:p>
    <w:p w14:paraId="5B4158D3" w14:textId="77777777" w:rsidR="00F90E1C" w:rsidRDefault="00C316E4" w:rsidP="00C316E4">
      <w:pPr>
        <w:pStyle w:val="ListParagraph"/>
      </w:pPr>
      <w:r w:rsidRPr="00C316E4">
        <w:t>Reviews and host</w:t>
      </w:r>
      <w:r w:rsidR="003A4B61">
        <w:t xml:space="preserve"> response rate seems to be a few v</w:t>
      </w:r>
      <w:r w:rsidR="001C242B">
        <w:t xml:space="preserve">ariables that tend to get </w:t>
      </w:r>
      <w:r w:rsidR="00105400">
        <w:t xml:space="preserve">forgotten in the grand scheme of things. </w:t>
      </w:r>
      <w:r w:rsidR="00C33171">
        <w:t>We</w:t>
      </w:r>
      <w:r w:rsidR="00105400">
        <w:t xml:space="preserve"> wanted to know if it was possible to influence a host response time. While </w:t>
      </w:r>
      <w:r w:rsidR="0014583F">
        <w:t xml:space="preserve">it was not surprising that there aren’t any truly strong correlations, the correlation </w:t>
      </w:r>
      <w:r w:rsidR="000A4CEE">
        <w:t xml:space="preserve">between reviews per month and a </w:t>
      </w:r>
      <w:r w:rsidR="00C33171">
        <w:t>host total listing</w:t>
      </w:r>
      <w:r w:rsidR="000A4CEE">
        <w:t xml:space="preserve"> were </w:t>
      </w:r>
      <w:r w:rsidR="00C33171">
        <w:t xml:space="preserve">surprising. The expectation was that more reviews meant more money coming in which could be used to buy other listings. </w:t>
      </w:r>
    </w:p>
    <w:p w14:paraId="23E11AF8" w14:textId="77777777" w:rsidR="00F90E1C" w:rsidRDefault="00F90E1C" w:rsidP="00C316E4">
      <w:pPr>
        <w:pStyle w:val="ListParagraph"/>
      </w:pPr>
    </w:p>
    <w:p w14:paraId="7B19FAFB" w14:textId="61ECA5FE" w:rsidR="00C316E4" w:rsidRDefault="00C33171" w:rsidP="005B0AE8">
      <w:pPr>
        <w:pStyle w:val="ListParagraph"/>
      </w:pPr>
      <w:r>
        <w:t xml:space="preserve">However, the correlation matrix showed us that this was not the </w:t>
      </w:r>
      <w:r w:rsidR="000325B4">
        <w:t>true as these</w:t>
      </w:r>
      <w:r w:rsidR="00EA1BCF">
        <w:t xml:space="preserve"> two variables</w:t>
      </w:r>
      <w:r w:rsidR="00F330C7">
        <w:t xml:space="preserve"> actually had a relatively strong negative relationship. This means that</w:t>
      </w:r>
      <w:r w:rsidR="008E4963">
        <w:t xml:space="preserve"> as the reviews per months decreased a host would have more listings</w:t>
      </w:r>
      <w:r w:rsidR="001209F9">
        <w:t>, or vice versa</w:t>
      </w:r>
      <w:r w:rsidR="00C20B92">
        <w:t xml:space="preserve">. </w:t>
      </w:r>
      <w:r w:rsidR="00D876A1">
        <w:t xml:space="preserve">It also occurred to us that maybe this </w:t>
      </w:r>
      <w:r w:rsidR="00766004">
        <w:t>correlation meant</w:t>
      </w:r>
      <w:r w:rsidR="000A449A">
        <w:t xml:space="preserve"> that h</w:t>
      </w:r>
      <w:r w:rsidR="005F3072">
        <w:t xml:space="preserve">ost of more expensive listings </w:t>
      </w:r>
      <w:r w:rsidR="000C6D91">
        <w:t>had more locations because they could afford to</w:t>
      </w:r>
      <w:r w:rsidR="00F90E1C">
        <w:t xml:space="preserve">. </w:t>
      </w:r>
      <w:r w:rsidR="005B19A7">
        <w:t xml:space="preserve">Which in turn leads to less reviews because not everyone </w:t>
      </w:r>
      <w:r w:rsidR="00D10E2D">
        <w:t>can afford these listings</w:t>
      </w:r>
      <w:r w:rsidR="00CE222C">
        <w:t xml:space="preserve">. It would be interesting </w:t>
      </w:r>
      <w:r w:rsidR="008F051E">
        <w:t>in a future update to study what the population size of host with multiple locations are versus the host with few</w:t>
      </w:r>
      <w:r w:rsidR="005B0AE8">
        <w:t>.</w:t>
      </w:r>
      <w:r w:rsidR="009E1060">
        <w:t xml:space="preserve"> </w:t>
      </w:r>
    </w:p>
    <w:p w14:paraId="04622BD4" w14:textId="77777777" w:rsidR="004245CA" w:rsidRDefault="004245CA" w:rsidP="005B0AE8">
      <w:pPr>
        <w:pStyle w:val="ListParagraph"/>
      </w:pPr>
    </w:p>
    <w:p w14:paraId="1362F487" w14:textId="2C776788" w:rsidR="004245CA" w:rsidRDefault="004245CA" w:rsidP="005B0AE8">
      <w:pPr>
        <w:pStyle w:val="ListParagraph"/>
      </w:pPr>
      <w:r>
        <w:rPr>
          <w:noProof/>
        </w:rPr>
        <w:drawing>
          <wp:inline distT="0" distB="0" distL="0" distR="0" wp14:anchorId="7BCBA438" wp14:editId="01BA21D4">
            <wp:extent cx="5073650" cy="4233913"/>
            <wp:effectExtent l="0" t="0" r="0" b="0"/>
            <wp:docPr id="2099928665" name="Picture 2" descr="A correlation matrix showing the relationship between a host response rate and several different review 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28665" name="Picture 2" descr="A correlation matrix showing the relationship between a host response rate and several different review categorie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99500" cy="4255485"/>
                    </a:xfrm>
                    <a:prstGeom prst="rect">
                      <a:avLst/>
                    </a:prstGeom>
                  </pic:spPr>
                </pic:pic>
              </a:graphicData>
            </a:graphic>
          </wp:inline>
        </w:drawing>
      </w:r>
    </w:p>
    <w:p w14:paraId="6FB8F1B1" w14:textId="250839B1" w:rsidR="00C33372" w:rsidRPr="00332037" w:rsidRDefault="004245CA" w:rsidP="00332037">
      <w:pPr>
        <w:pStyle w:val="ListParagraph"/>
        <w:rPr>
          <w:i/>
          <w:iCs/>
        </w:rPr>
      </w:pPr>
      <w:r w:rsidRPr="004245CA">
        <w:rPr>
          <w:i/>
          <w:iCs/>
        </w:rPr>
        <w:t>Figure</w:t>
      </w:r>
      <w:r w:rsidR="009F26AF">
        <w:rPr>
          <w:i/>
          <w:iCs/>
        </w:rPr>
        <w:t xml:space="preserve"> </w:t>
      </w:r>
      <w:r w:rsidR="00914AF7">
        <w:rPr>
          <w:i/>
          <w:iCs/>
        </w:rPr>
        <w:t>9</w:t>
      </w:r>
      <w:r w:rsidRPr="004245CA">
        <w:rPr>
          <w:i/>
          <w:iCs/>
        </w:rPr>
        <w:t>: A correlation matrix showing the relationship between a host response rate and several different review categories</w:t>
      </w:r>
      <w:r w:rsidR="00332037">
        <w:rPr>
          <w:i/>
          <w:iCs/>
        </w:rPr>
        <w:t>.</w:t>
      </w:r>
    </w:p>
    <w:p w14:paraId="3E511F69" w14:textId="41133375" w:rsidR="00C16508" w:rsidRPr="003C612F" w:rsidRDefault="00C16508" w:rsidP="00F47C82">
      <w:pPr>
        <w:pStyle w:val="Heading2"/>
        <w:numPr>
          <w:ilvl w:val="0"/>
          <w:numId w:val="20"/>
        </w:numPr>
        <w:rPr>
          <w:color w:val="FF5A5F"/>
        </w:rPr>
      </w:pPr>
      <w:r w:rsidRPr="003C612F">
        <w:rPr>
          <w:color w:val="FF5A5F"/>
        </w:rPr>
        <w:t xml:space="preserve">WHat is the top 10 AIRBNB LISTING IN THE </w:t>
      </w:r>
      <w:r w:rsidR="00F6309E" w:rsidRPr="003C612F">
        <w:rPr>
          <w:color w:val="FF5A5F"/>
        </w:rPr>
        <w:t>SEATTLE AREA?</w:t>
      </w:r>
    </w:p>
    <w:p w14:paraId="2D3F3562" w14:textId="75FE8A30" w:rsidR="006A60F5" w:rsidRDefault="006A60F5" w:rsidP="006A60F5">
      <w:pPr>
        <w:ind w:left="720"/>
      </w:pPr>
      <w:r>
        <w:t xml:space="preserve">To conduct this </w:t>
      </w:r>
      <w:r w:rsidR="00261EC3">
        <w:t>analysis,</w:t>
      </w:r>
      <w:r>
        <w:t xml:space="preserve"> we sorte</w:t>
      </w:r>
      <w:r w:rsidR="001C7991">
        <w:t xml:space="preserve">d the review scores rating </w:t>
      </w:r>
      <w:r w:rsidR="000112D5">
        <w:t>variable from highest to lowest</w:t>
      </w:r>
      <w:r w:rsidR="00FF18FE">
        <w:t xml:space="preserve">, with </w:t>
      </w:r>
      <w:r w:rsidR="006A4D23">
        <w:t>two</w:t>
      </w:r>
      <w:r w:rsidR="00271786">
        <w:t xml:space="preserve"> listings </w:t>
      </w:r>
      <w:r w:rsidR="006A4D23">
        <w:t xml:space="preserve">at the top </w:t>
      </w:r>
      <w:r w:rsidR="00271786">
        <w:t>with a rating of 100% and the lo</w:t>
      </w:r>
      <w:r w:rsidR="00E14F17">
        <w:t>west</w:t>
      </w:r>
      <w:r w:rsidR="00CD709C">
        <w:t xml:space="preserve"> ra</w:t>
      </w:r>
      <w:r w:rsidR="00190D3D">
        <w:t>t</w:t>
      </w:r>
      <w:r w:rsidR="00603DCE">
        <w:t>ing of the 10 at 93%.</w:t>
      </w:r>
      <w:r w:rsidR="00261EC3">
        <w:t xml:space="preserve">  </w:t>
      </w:r>
      <w:r w:rsidR="003D2790">
        <w:t>To make it easier to view</w:t>
      </w:r>
      <w:r w:rsidR="00F35E00">
        <w:t>, we only included the necessary parameters like ‘id’, ‘name’, ‘summary</w:t>
      </w:r>
      <w:r w:rsidR="00643F76">
        <w:t>’, ‘neighbor</w:t>
      </w:r>
      <w:r w:rsidR="00FC7792">
        <w:t>hood cleansed</w:t>
      </w:r>
      <w:r w:rsidR="00E173A4">
        <w:t>’, ‘room type’</w:t>
      </w:r>
      <w:r w:rsidR="00CD6571">
        <w:t xml:space="preserve"> to name a few. The results showed that most of the top 10 listings were located in the </w:t>
      </w:r>
      <w:proofErr w:type="spellStart"/>
      <w:r w:rsidR="00CD6571">
        <w:t>Alki</w:t>
      </w:r>
      <w:proofErr w:type="spellEnd"/>
      <w:r w:rsidR="00CD6571">
        <w:t xml:space="preserve"> and North Admiral neighborhoods. Just reviewing the map, both of these locations are close to the waterfront and </w:t>
      </w:r>
      <w:r w:rsidR="00BC4A06">
        <w:t xml:space="preserve">very close to downtown </w:t>
      </w:r>
      <w:r w:rsidR="005B3BAE">
        <w:t xml:space="preserve">Seattle which seemed to have played a role in </w:t>
      </w:r>
      <w:r w:rsidR="007269A8">
        <w:t>the</w:t>
      </w:r>
      <w:r w:rsidR="00B8362B">
        <w:t xml:space="preserve"> positive ratings.</w:t>
      </w:r>
    </w:p>
    <w:p w14:paraId="767E792F" w14:textId="38727AD7" w:rsidR="00BE2FFB" w:rsidRDefault="001B6C37" w:rsidP="006A60F5">
      <w:pPr>
        <w:ind w:left="720"/>
      </w:pPr>
      <w:r>
        <w:rPr>
          <w:noProof/>
        </w:rPr>
        <w:drawing>
          <wp:inline distT="0" distB="0" distL="0" distR="0" wp14:anchorId="1ADF5A95" wp14:editId="7D784C82">
            <wp:extent cx="5486400" cy="2467610"/>
            <wp:effectExtent l="0" t="0" r="0" b="8890"/>
            <wp:docPr id="103694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4726" name="Picture 1" descr="A screenshot of a computer&#10;&#10;Description automatically generated"/>
                    <pic:cNvPicPr/>
                  </pic:nvPicPr>
                  <pic:blipFill>
                    <a:blip r:embed="rId20"/>
                    <a:stretch>
                      <a:fillRect/>
                    </a:stretch>
                  </pic:blipFill>
                  <pic:spPr>
                    <a:xfrm>
                      <a:off x="0" y="0"/>
                      <a:ext cx="5486400" cy="2467610"/>
                    </a:xfrm>
                    <a:prstGeom prst="rect">
                      <a:avLst/>
                    </a:prstGeom>
                  </pic:spPr>
                </pic:pic>
              </a:graphicData>
            </a:graphic>
          </wp:inline>
        </w:drawing>
      </w:r>
    </w:p>
    <w:p w14:paraId="4D97763D" w14:textId="719FB472" w:rsidR="00B413B3" w:rsidRPr="00B413B3" w:rsidRDefault="00B413B3" w:rsidP="006A60F5">
      <w:pPr>
        <w:ind w:left="720"/>
        <w:rPr>
          <w:i/>
          <w:iCs/>
        </w:rPr>
      </w:pPr>
      <w:r w:rsidRPr="00B413B3">
        <w:rPr>
          <w:i/>
          <w:iCs/>
        </w:rPr>
        <w:t xml:space="preserve">Figure </w:t>
      </w:r>
      <w:r w:rsidR="00914AF7">
        <w:rPr>
          <w:i/>
          <w:iCs/>
        </w:rPr>
        <w:t>10</w:t>
      </w:r>
      <w:r w:rsidRPr="00B413B3">
        <w:rPr>
          <w:i/>
          <w:iCs/>
        </w:rPr>
        <w:t>: View of the top 10 Airbnb listings in Seattle by review rating.</w:t>
      </w:r>
    </w:p>
    <w:p w14:paraId="203C2481" w14:textId="77777777" w:rsidR="00C16508" w:rsidRDefault="00C16508" w:rsidP="0065273A">
      <w:pPr>
        <w:pStyle w:val="Heading2"/>
      </w:pPr>
    </w:p>
    <w:p w14:paraId="3E2233C6" w14:textId="7FC465EE" w:rsidR="0065273A" w:rsidRPr="003C612F" w:rsidRDefault="00FB5BE6" w:rsidP="00901BB1">
      <w:pPr>
        <w:pStyle w:val="Heading2"/>
        <w:numPr>
          <w:ilvl w:val="0"/>
          <w:numId w:val="20"/>
        </w:numPr>
        <w:rPr>
          <w:color w:val="FF5A5F"/>
        </w:rPr>
      </w:pPr>
      <w:r w:rsidRPr="003C612F">
        <w:rPr>
          <w:color w:val="FF5A5F"/>
        </w:rPr>
        <w:t>How do the number of reviews and review scores impact the price of a listing?</w:t>
      </w:r>
    </w:p>
    <w:p w14:paraId="548AB528" w14:textId="22CD094B" w:rsidR="00F07B83" w:rsidRPr="00BE2FFB" w:rsidRDefault="00B8362B" w:rsidP="00F07B83">
      <w:pPr>
        <w:ind w:left="720"/>
      </w:pPr>
      <w:r>
        <w:t xml:space="preserve">To </w:t>
      </w:r>
      <w:r w:rsidR="00AE7B3E">
        <w:t>conduct this analysis</w:t>
      </w:r>
      <w:r w:rsidR="0019181C">
        <w:t>, first we extracted all the parameters that we</w:t>
      </w:r>
      <w:r w:rsidR="00500DBC">
        <w:t xml:space="preserve"> believed </w:t>
      </w:r>
      <w:r w:rsidR="0008156C">
        <w:t>could plan an impact o</w:t>
      </w:r>
      <w:r w:rsidR="00292EC4">
        <w:t xml:space="preserve">n the price of a listing. This opened the door to </w:t>
      </w:r>
      <w:r w:rsidR="00696844">
        <w:t>variables</w:t>
      </w:r>
      <w:r w:rsidR="00292EC4">
        <w:t xml:space="preserve"> like </w:t>
      </w:r>
      <w:r w:rsidR="000041B3">
        <w:t>beds, bedrooms, room</w:t>
      </w:r>
      <w:r w:rsidR="00C43508">
        <w:t xml:space="preserve"> </w:t>
      </w:r>
      <w:r w:rsidR="000041B3">
        <w:t xml:space="preserve">type, accommodates, </w:t>
      </w:r>
      <w:r w:rsidR="00C43508">
        <w:t>and property type to name a few.</w:t>
      </w:r>
      <w:r w:rsidR="00910518">
        <w:t xml:space="preserve"> This dataset was then save</w:t>
      </w:r>
      <w:r w:rsidR="007D5AF1">
        <w:t xml:space="preserve">d as its own spreadsheet </w:t>
      </w:r>
      <w:r w:rsidR="00E5266B">
        <w:t>to be used for machine learning models.</w:t>
      </w:r>
      <w:r w:rsidR="000B7A77">
        <w:t xml:space="preserve"> </w:t>
      </w:r>
      <w:r w:rsidR="00A254A1">
        <w:t xml:space="preserve">Starting the machine learning process, </w:t>
      </w:r>
      <w:r w:rsidR="00A254A1" w:rsidRPr="00BE2FFB">
        <w:t xml:space="preserve">we split the dataset into </w:t>
      </w:r>
      <w:r w:rsidR="004069CA" w:rsidRPr="00BE2FFB">
        <w:t xml:space="preserve">a 70% </w:t>
      </w:r>
      <w:r w:rsidR="008F7542" w:rsidRPr="00BE2FFB">
        <w:t xml:space="preserve">training and 30% test dataset. </w:t>
      </w:r>
      <w:r w:rsidR="00990499">
        <w:t>The decision was made to use a supervised learning model</w:t>
      </w:r>
      <w:r w:rsidR="00AB3792">
        <w:t xml:space="preserve">, as we were </w:t>
      </w:r>
      <w:r w:rsidR="00C934E7">
        <w:t>wanted a model that would be easy to use/interpret</w:t>
      </w:r>
      <w:r w:rsidR="00DC6720">
        <w:t xml:space="preserve"> and great at estimating missing data</w:t>
      </w:r>
      <w:r w:rsidR="003E64F4">
        <w:t xml:space="preserve"> we chose a random forest model.</w:t>
      </w:r>
    </w:p>
    <w:p w14:paraId="75A39D5B" w14:textId="7899B8D4" w:rsidR="003D7371" w:rsidRPr="00BE2FFB" w:rsidRDefault="0097507E" w:rsidP="00F07B83">
      <w:pPr>
        <w:ind w:left="720"/>
      </w:pPr>
      <w:r w:rsidRPr="00BE2FFB">
        <w:t xml:space="preserve"> </w:t>
      </w:r>
      <w:r w:rsidR="007D3D15" w:rsidRPr="00BE2FFB">
        <w:t xml:space="preserve">A random forest model uses three </w:t>
      </w:r>
      <w:r w:rsidR="003D7371" w:rsidRPr="00BE2FFB">
        <w:t>important variables to measure impact MSE, RMSE and R2.</w:t>
      </w:r>
      <w:r w:rsidR="009B5C6A" w:rsidRPr="00BE2FFB">
        <w:t xml:space="preserve"> </w:t>
      </w:r>
      <w:r w:rsidR="003D7371" w:rsidRPr="00BE2FFB">
        <w:t xml:space="preserve">However, what does all this mean? MSE stands for Mean Squared Error which is used to evaluate the performance of a regression model. RMSE on the other hand is short for the Root Mean Square Error which is used to evaluate the accuracy of a predictive model. R2/R-Squared represents the proportion of variance in the dependent variable that is predictable from the independent variables in a regression model. </w:t>
      </w:r>
    </w:p>
    <w:p w14:paraId="4CD15E12" w14:textId="6D247D44" w:rsidR="00C33372" w:rsidRDefault="009B5C6A" w:rsidP="00D60CE7">
      <w:pPr>
        <w:ind w:left="720"/>
      </w:pPr>
      <w:r w:rsidRPr="00A4336F">
        <w:t>The random forest model</w:t>
      </w:r>
      <w:r w:rsidR="004D3BDB" w:rsidRPr="00A4336F">
        <w:t xml:space="preserve"> foun</w:t>
      </w:r>
      <w:r w:rsidR="00461B93" w:rsidRPr="00A4336F">
        <w:t xml:space="preserve">d </w:t>
      </w:r>
      <w:r w:rsidR="000B7188" w:rsidRPr="00A4336F">
        <w:t xml:space="preserve">an </w:t>
      </w:r>
      <w:r w:rsidR="00ED0E1E" w:rsidRPr="00A4336F">
        <w:t>MSE</w:t>
      </w:r>
      <w:r w:rsidR="000B7188" w:rsidRPr="00A4336F">
        <w:t xml:space="preserve"> of</w:t>
      </w:r>
      <w:r w:rsidR="00D25E49" w:rsidRPr="00A4336F">
        <w:t xml:space="preserve"> 8369.73</w:t>
      </w:r>
      <w:r w:rsidR="00BC0508" w:rsidRPr="00A4336F">
        <w:t xml:space="preserve"> , </w:t>
      </w:r>
      <w:r w:rsidR="00ED0E1E" w:rsidRPr="00A4336F">
        <w:t>RMSE</w:t>
      </w:r>
      <w:r w:rsidR="00BC0508" w:rsidRPr="00A4336F">
        <w:t xml:space="preserve"> of </w:t>
      </w:r>
      <w:r w:rsidR="00AA4B7A" w:rsidRPr="00A4336F">
        <w:t xml:space="preserve">91.48 </w:t>
      </w:r>
      <w:r w:rsidR="00BC0508" w:rsidRPr="00A4336F">
        <w:t xml:space="preserve">and </w:t>
      </w:r>
      <w:r w:rsidR="00ED0E1E" w:rsidRPr="00A4336F">
        <w:t>R2</w:t>
      </w:r>
      <w:r w:rsidR="00BC0508" w:rsidRPr="00A4336F">
        <w:t xml:space="preserve"> of</w:t>
      </w:r>
      <w:r w:rsidR="00AA4B7A" w:rsidRPr="00A4336F">
        <w:t xml:space="preserve"> -0.</w:t>
      </w:r>
      <w:r w:rsidR="004B240D" w:rsidRPr="00A4336F">
        <w:t>38</w:t>
      </w:r>
      <w:r w:rsidR="00EE7AB3" w:rsidRPr="00A4336F">
        <w:t>%</w:t>
      </w:r>
      <w:r w:rsidR="004D0033" w:rsidRPr="00A4336F">
        <w:t>.</w:t>
      </w:r>
      <w:r w:rsidR="00863CD2" w:rsidRPr="00A4336F">
        <w:t xml:space="preserve"> </w:t>
      </w:r>
      <w:r w:rsidR="002821BD" w:rsidRPr="00A4336F">
        <w:t>Even though the R-</w:t>
      </w:r>
      <w:r w:rsidR="00A04E5D" w:rsidRPr="00A4336F">
        <w:t>S</w:t>
      </w:r>
      <w:r w:rsidR="002821BD" w:rsidRPr="00A4336F">
        <w:t>quared is low, it does not necessarily mean our mo</w:t>
      </w:r>
      <w:r w:rsidR="00A04E5D" w:rsidRPr="00A4336F">
        <w:t>del is bad, just as a high R-Squared doesn’t necessarily mean good. We need to consider the picture as a whole</w:t>
      </w:r>
      <w:r w:rsidR="00645EB9" w:rsidRPr="00A4336F">
        <w:t>. In this scenario, our results show that</w:t>
      </w:r>
      <w:r w:rsidR="00A4336F" w:rsidRPr="00A4336F">
        <w:t xml:space="preserve"> while the model’s fit is poor as indicated by the negative R-Squared value, suggesting that it is performing worse than a simple mean prediction, the RMSE and MSE provide us with concrete measures of prediction error. This suggests that the model is not capturing the underlying pattern in the data effectively. Therefore, it is crucial to revisit feature selection, model parameters, and perhaps consider more data preprocessing or exploring alternative modeling techniques to improve performance.</w:t>
      </w:r>
      <w:r w:rsidR="00A4336F">
        <w:t xml:space="preserve"> </w:t>
      </w:r>
    </w:p>
    <w:p w14:paraId="2FC74496" w14:textId="5874756B" w:rsidR="0031231F" w:rsidRDefault="0031231F" w:rsidP="00F07B83">
      <w:pPr>
        <w:ind w:left="720"/>
      </w:pPr>
      <w:r>
        <w:rPr>
          <w:noProof/>
        </w:rPr>
        <w:drawing>
          <wp:inline distT="0" distB="0" distL="0" distR="0" wp14:anchorId="06C981D6" wp14:editId="70991AB7">
            <wp:extent cx="3018692" cy="1128942"/>
            <wp:effectExtent l="0" t="0" r="0" b="0"/>
            <wp:docPr id="1530665083"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65083" name="Picture 1" descr="A number on a white background&#10;&#10;Description automatically generated"/>
                    <pic:cNvPicPr/>
                  </pic:nvPicPr>
                  <pic:blipFill>
                    <a:blip r:embed="rId21"/>
                    <a:stretch>
                      <a:fillRect/>
                    </a:stretch>
                  </pic:blipFill>
                  <pic:spPr>
                    <a:xfrm>
                      <a:off x="0" y="0"/>
                      <a:ext cx="3042913" cy="1138000"/>
                    </a:xfrm>
                    <a:prstGeom prst="rect">
                      <a:avLst/>
                    </a:prstGeom>
                  </pic:spPr>
                </pic:pic>
              </a:graphicData>
            </a:graphic>
          </wp:inline>
        </w:drawing>
      </w:r>
    </w:p>
    <w:p w14:paraId="03C6DE8F" w14:textId="549589DF" w:rsidR="00C33372" w:rsidRDefault="00410BEF" w:rsidP="00332037">
      <w:pPr>
        <w:ind w:left="720"/>
        <w:rPr>
          <w:i/>
          <w:iCs/>
        </w:rPr>
      </w:pPr>
      <w:r w:rsidRPr="00246439">
        <w:rPr>
          <w:i/>
          <w:iCs/>
        </w:rPr>
        <w:t xml:space="preserve">Figure </w:t>
      </w:r>
      <w:r w:rsidR="004C1474">
        <w:rPr>
          <w:i/>
          <w:iCs/>
        </w:rPr>
        <w:t>1</w:t>
      </w:r>
      <w:r w:rsidR="00914AF7">
        <w:rPr>
          <w:i/>
          <w:iCs/>
        </w:rPr>
        <w:t>1</w:t>
      </w:r>
      <w:r w:rsidRPr="00246439">
        <w:rPr>
          <w:i/>
          <w:iCs/>
        </w:rPr>
        <w:t>: Results of the first ra</w:t>
      </w:r>
      <w:r w:rsidR="00AB729C" w:rsidRPr="00246439">
        <w:rPr>
          <w:i/>
          <w:iCs/>
        </w:rPr>
        <w:t>ndom</w:t>
      </w:r>
      <w:r w:rsidR="00246439" w:rsidRPr="00246439">
        <w:rPr>
          <w:i/>
          <w:iCs/>
        </w:rPr>
        <w:t xml:space="preserve"> forest model</w:t>
      </w:r>
      <w:r w:rsidR="00D574E1">
        <w:rPr>
          <w:i/>
          <w:iCs/>
        </w:rPr>
        <w:t xml:space="preserve"> to be compared with the decision tree.</w:t>
      </w:r>
    </w:p>
    <w:p w14:paraId="69261617" w14:textId="77777777" w:rsidR="002706AB" w:rsidRPr="00246439" w:rsidRDefault="002706AB" w:rsidP="00332037">
      <w:pPr>
        <w:ind w:left="720"/>
        <w:rPr>
          <w:i/>
          <w:iCs/>
        </w:rPr>
      </w:pPr>
    </w:p>
    <w:p w14:paraId="6C459229" w14:textId="40DF98F5" w:rsidR="00004730" w:rsidRPr="003C612F" w:rsidRDefault="003F37A5" w:rsidP="00004730">
      <w:pPr>
        <w:pStyle w:val="ListParagraph"/>
        <w:numPr>
          <w:ilvl w:val="0"/>
          <w:numId w:val="20"/>
        </w:numPr>
        <w:rPr>
          <w:rFonts w:asciiTheme="majorHAnsi" w:eastAsiaTheme="majorEastAsia" w:hAnsiTheme="majorHAnsi" w:cstheme="majorBidi"/>
          <w:caps/>
          <w:color w:val="FF5A5F"/>
          <w:sz w:val="24"/>
        </w:rPr>
      </w:pPr>
      <w:r w:rsidRPr="003C612F">
        <w:rPr>
          <w:rFonts w:asciiTheme="majorHAnsi" w:eastAsiaTheme="majorEastAsia" w:hAnsiTheme="majorHAnsi" w:cstheme="majorBidi"/>
          <w:caps/>
          <w:color w:val="FF5A5F"/>
          <w:sz w:val="24"/>
        </w:rPr>
        <w:t>Predict the future prices of listings based on historical data and identified trends?</w:t>
      </w:r>
    </w:p>
    <w:p w14:paraId="7F6A820B" w14:textId="0F7FDBFD" w:rsidR="00827E24" w:rsidRDefault="00633AC7" w:rsidP="00827E24">
      <w:pPr>
        <w:pStyle w:val="ListParagraph"/>
      </w:pPr>
      <w:r w:rsidRPr="00633AC7">
        <w:t>T</w:t>
      </w:r>
      <w:r>
        <w:t>h</w:t>
      </w:r>
      <w:r w:rsidRPr="00633AC7">
        <w:t>e</w:t>
      </w:r>
      <w:r w:rsidR="002B14EE">
        <w:t xml:space="preserve"> last model</w:t>
      </w:r>
      <w:r w:rsidR="008A7CAC">
        <w:t xml:space="preserve"> </w:t>
      </w:r>
      <w:r w:rsidR="000744EA">
        <w:t>cond</w:t>
      </w:r>
      <w:r w:rsidR="00EC7F11">
        <w:t xml:space="preserve">ucted </w:t>
      </w:r>
      <w:r w:rsidR="00DC6E6A">
        <w:t>focused on</w:t>
      </w:r>
      <w:r w:rsidR="008F28C9">
        <w:t xml:space="preserve"> the accuracy of</w:t>
      </w:r>
      <w:r w:rsidR="00DC6E6A">
        <w:t xml:space="preserve"> using </w:t>
      </w:r>
      <w:r w:rsidR="003F0D4C">
        <w:t xml:space="preserve">historical information from the </w:t>
      </w:r>
      <w:r w:rsidR="005342A1">
        <w:t>zip code</w:t>
      </w:r>
      <w:r w:rsidR="003F0D4C">
        <w:t xml:space="preserve">, </w:t>
      </w:r>
      <w:r w:rsidR="0019536B">
        <w:t>accommodates</w:t>
      </w:r>
      <w:r w:rsidR="0048647C">
        <w:t>, bathroom</w:t>
      </w:r>
      <w:r w:rsidR="005342A1">
        <w:t>s</w:t>
      </w:r>
      <w:r w:rsidR="00FC29D3">
        <w:t xml:space="preserve">, </w:t>
      </w:r>
      <w:r w:rsidR="00DB6283">
        <w:t>bedrooms,</w:t>
      </w:r>
      <w:r w:rsidRPr="00633AC7">
        <w:t xml:space="preserve"> </w:t>
      </w:r>
      <w:r w:rsidR="00C7305A">
        <w:t xml:space="preserve">and beds columns to </w:t>
      </w:r>
      <w:r w:rsidR="00343066">
        <w:t>pre</w:t>
      </w:r>
      <w:r w:rsidR="00AC1503">
        <w:t>dict price.</w:t>
      </w:r>
      <w:r w:rsidR="00AC4B63">
        <w:t xml:space="preserve"> To start</w:t>
      </w:r>
      <w:r w:rsidR="00DB6283">
        <w:t>,</w:t>
      </w:r>
      <w:r w:rsidR="00AC4B63">
        <w:t xml:space="preserve"> the dataset was s</w:t>
      </w:r>
      <w:r w:rsidR="00AB65DA">
        <w:t>plit</w:t>
      </w:r>
      <w:r w:rsidR="00782CF1">
        <w:t xml:space="preserve"> into two by features and </w:t>
      </w:r>
      <w:r w:rsidR="00DB6283">
        <w:t>t</w:t>
      </w:r>
      <w:r w:rsidR="00C316C3">
        <w:t xml:space="preserve">he target variable. </w:t>
      </w:r>
      <w:r w:rsidR="007015A4">
        <w:t>Thi</w:t>
      </w:r>
      <w:r w:rsidR="00643B18">
        <w:t xml:space="preserve">s dataset was then split into </w:t>
      </w:r>
      <w:r w:rsidR="006B39E8">
        <w:t xml:space="preserve">70% training and 30% test. Once that was complete it was time to </w:t>
      </w:r>
      <w:r w:rsidR="005E44C1">
        <w:t>create and train the model</w:t>
      </w:r>
      <w:r w:rsidR="007A2FAF">
        <w:t>.</w:t>
      </w:r>
      <w:r w:rsidR="00FD0C0F">
        <w:t xml:space="preserve"> This model provided a</w:t>
      </w:r>
      <w:r w:rsidR="00272C73">
        <w:t xml:space="preserve">n </w:t>
      </w:r>
      <w:r w:rsidR="001D5172">
        <w:t xml:space="preserve">MSE of </w:t>
      </w:r>
      <w:r w:rsidR="00273489">
        <w:t>4312.98, RMSE of 65.67 and a R-</w:t>
      </w:r>
      <w:r w:rsidR="00AA0C40">
        <w:t>Squared of 0.4827.</w:t>
      </w:r>
    </w:p>
    <w:p w14:paraId="5078E62A" w14:textId="77777777" w:rsidR="00C33372" w:rsidRDefault="00C33372" w:rsidP="00827E24">
      <w:pPr>
        <w:pStyle w:val="ListParagraph"/>
      </w:pPr>
    </w:p>
    <w:p w14:paraId="4881D2FE" w14:textId="49FE609D" w:rsidR="00827E24" w:rsidRDefault="00827E24" w:rsidP="00633AC7">
      <w:pPr>
        <w:pStyle w:val="ListParagraph"/>
      </w:pPr>
      <w:r>
        <w:rPr>
          <w:noProof/>
        </w:rPr>
        <w:drawing>
          <wp:inline distT="0" distB="0" distL="0" distR="0" wp14:anchorId="3ECD3111" wp14:editId="57181A60">
            <wp:extent cx="2451100" cy="947016"/>
            <wp:effectExtent l="0" t="0" r="6350" b="5715"/>
            <wp:docPr id="267385816" name="Picture 1" descr="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85816" name="Picture 1" descr="A number and a number&#10;&#10;Description automatically generated with medium confidence"/>
                    <pic:cNvPicPr/>
                  </pic:nvPicPr>
                  <pic:blipFill>
                    <a:blip r:embed="rId22"/>
                    <a:stretch>
                      <a:fillRect/>
                    </a:stretch>
                  </pic:blipFill>
                  <pic:spPr>
                    <a:xfrm>
                      <a:off x="0" y="0"/>
                      <a:ext cx="2485276" cy="960220"/>
                    </a:xfrm>
                    <a:prstGeom prst="rect">
                      <a:avLst/>
                    </a:prstGeom>
                  </pic:spPr>
                </pic:pic>
              </a:graphicData>
            </a:graphic>
          </wp:inline>
        </w:drawing>
      </w:r>
    </w:p>
    <w:p w14:paraId="762A9D2A" w14:textId="60E0D383" w:rsidR="002C1041" w:rsidRPr="00633AC7" w:rsidRDefault="002C1041" w:rsidP="00633AC7">
      <w:pPr>
        <w:pStyle w:val="ListParagraph"/>
      </w:pPr>
      <w:r>
        <w:t>Figure 1</w:t>
      </w:r>
      <w:r w:rsidR="00914AF7">
        <w:t>2</w:t>
      </w:r>
      <w:r>
        <w:t>: Results o</w:t>
      </w:r>
      <w:r w:rsidR="00D574E1">
        <w:t>f the second random forest model</w:t>
      </w:r>
    </w:p>
    <w:p w14:paraId="7110D103" w14:textId="55EFD184" w:rsidR="00004730" w:rsidRDefault="00004730" w:rsidP="00004730">
      <w:pPr>
        <w:pStyle w:val="Heading1"/>
      </w:pPr>
      <w:r w:rsidRPr="003C612F">
        <w:rPr>
          <w:color w:val="FF5A5F"/>
        </w:rPr>
        <w:t>Conclusion</w:t>
      </w:r>
    </w:p>
    <w:p w14:paraId="15A976D4" w14:textId="40B1907A" w:rsidR="0029296D" w:rsidRDefault="0029296D" w:rsidP="0029296D">
      <w:r>
        <w:t>The findings within th</w:t>
      </w:r>
      <w:r w:rsidR="00ED1444">
        <w:t xml:space="preserve">is </w:t>
      </w:r>
      <w:r w:rsidR="009E67DD">
        <w:t>project</w:t>
      </w:r>
      <w:r w:rsidR="00F50B12">
        <w:t xml:space="preserve"> exposes a promising yet challenging landscape for predictive modeling in the marketing </w:t>
      </w:r>
      <w:r w:rsidR="00655062">
        <w:t>industries. While the models provided unique insights and demonstrated a va</w:t>
      </w:r>
      <w:r w:rsidR="00004038">
        <w:t>riety of ways to not only measure success but succeed</w:t>
      </w:r>
      <w:r w:rsidR="00167C78">
        <w:t>.</w:t>
      </w:r>
      <w:r w:rsidR="00A94931">
        <w:t xml:space="preserve"> It has become apparent</w:t>
      </w:r>
      <w:r w:rsidR="00E3215B">
        <w:t xml:space="preserve"> that the task of forecasting listin</w:t>
      </w:r>
      <w:r w:rsidR="00F20EB4">
        <w:t xml:space="preserve">g prices </w:t>
      </w:r>
      <w:r w:rsidR="00B720CE">
        <w:t xml:space="preserve">requires more information. Throughout this report, one important aspect that was not considered was the economy. We are in an economic climate </w:t>
      </w:r>
      <w:r w:rsidR="00DA22A7">
        <w:t xml:space="preserve">where price continues to </w:t>
      </w:r>
      <w:r w:rsidR="005559B2">
        <w:t>rise,</w:t>
      </w:r>
      <w:r w:rsidR="00AA17CD">
        <w:t xml:space="preserve"> and competitive marketing is removing the general public from the consumer lists.</w:t>
      </w:r>
      <w:r w:rsidR="00876F5A">
        <w:t xml:space="preserve"> The unpredictability of the</w:t>
      </w:r>
      <w:r w:rsidR="00B0408E">
        <w:t xml:space="preserve"> economy</w:t>
      </w:r>
      <w:r w:rsidR="00535DA5">
        <w:t xml:space="preserve">, influenced by factors </w:t>
      </w:r>
      <w:r w:rsidR="00C21174">
        <w:t>like big corporations</w:t>
      </w:r>
      <w:r w:rsidR="000C0DEF">
        <w:t xml:space="preserve"> </w:t>
      </w:r>
      <w:r w:rsidR="003802C0">
        <w:t>and</w:t>
      </w:r>
      <w:r w:rsidR="003840CD">
        <w:t xml:space="preserve"> influential</w:t>
      </w:r>
      <w:r w:rsidR="00036297">
        <w:t xml:space="preserve"> </w:t>
      </w:r>
      <w:r w:rsidR="005559B2">
        <w:t>individual’s</w:t>
      </w:r>
      <w:r w:rsidR="002E119F">
        <w:t xml:space="preserve"> int</w:t>
      </w:r>
      <w:r w:rsidR="0071491C">
        <w:t>erest</w:t>
      </w:r>
      <w:r w:rsidR="00E329A9">
        <w:t>s pose a sig</w:t>
      </w:r>
      <w:r w:rsidR="003019CE">
        <w:t>nificant challenge to predictive accuracy</w:t>
      </w:r>
      <w:r w:rsidR="00851800">
        <w:t>.</w:t>
      </w:r>
      <w:r w:rsidR="008E15EB">
        <w:t xml:space="preserve"> Unless we are able to find a way to take these factors into account</w:t>
      </w:r>
      <w:r w:rsidR="0047209D">
        <w:t>,</w:t>
      </w:r>
      <w:r w:rsidR="005559B2">
        <w:t xml:space="preserve"> we will never be innovators in the market.</w:t>
      </w:r>
    </w:p>
    <w:p w14:paraId="742C866D" w14:textId="6551EE70" w:rsidR="0081439D" w:rsidRPr="0029296D" w:rsidRDefault="0081439D" w:rsidP="0029296D">
      <w:r>
        <w:t>While there were parts of th</w:t>
      </w:r>
      <w:r w:rsidR="00A05AD0">
        <w:t xml:space="preserve">e research that highlighted the value of regression models as a mean to offer </w:t>
      </w:r>
      <w:r w:rsidR="003121B2">
        <w:t>strategi</w:t>
      </w:r>
      <w:r w:rsidR="002F1A4A">
        <w:t xml:space="preserve">c </w:t>
      </w:r>
      <w:r w:rsidR="009B2BB4">
        <w:t>insights</w:t>
      </w:r>
      <w:r w:rsidR="00CD4128">
        <w:t xml:space="preserve"> into</w:t>
      </w:r>
      <w:r w:rsidR="00267B58">
        <w:t xml:space="preserve"> the tourism </w:t>
      </w:r>
      <w:r w:rsidR="00965132">
        <w:t>industry</w:t>
      </w:r>
      <w:r w:rsidR="00544FB4">
        <w:t xml:space="preserve">, it is important to take the nuances into consideration. </w:t>
      </w:r>
      <w:r w:rsidR="00CF0C72">
        <w:t xml:space="preserve">These models </w:t>
      </w:r>
      <w:r w:rsidR="00823086">
        <w:t>showcase not only the current capabilities of predictive analytics</w:t>
      </w:r>
      <w:r w:rsidR="00017AC1">
        <w:t>, but also stresses the importance of model refinement. Through every</w:t>
      </w:r>
      <w:r w:rsidR="007E5D7C">
        <w:t xml:space="preserve"> business question, we have discussed ways in which these models can be improved to provide a </w:t>
      </w:r>
      <w:r w:rsidR="009D50BA">
        <w:t>better-quality</w:t>
      </w:r>
      <w:r w:rsidR="007E5D7C">
        <w:t xml:space="preserve"> product to our customers.</w:t>
      </w:r>
      <w:r w:rsidR="00DF56F5">
        <w:t xml:space="preserve"> As </w:t>
      </w:r>
      <w:r w:rsidR="00E745F6">
        <w:t>more information becomes availa</w:t>
      </w:r>
      <w:r w:rsidR="00994DD0">
        <w:t>ble the need</w:t>
      </w:r>
      <w:r w:rsidR="00BA09AE">
        <w:t xml:space="preserve"> for data driven decision making by lev</w:t>
      </w:r>
      <w:r w:rsidR="009C4C4C">
        <w:t xml:space="preserve">eraging machine learning techniques </w:t>
      </w:r>
      <w:r w:rsidR="00E32E2C">
        <w:t xml:space="preserve">and historical data </w:t>
      </w:r>
      <w:r w:rsidR="009C4C4C">
        <w:t>should</w:t>
      </w:r>
      <w:r w:rsidR="00E32E2C">
        <w:t xml:space="preserve"> increase.</w:t>
      </w:r>
      <w:r w:rsidR="00836C8D">
        <w:t xml:space="preserve"> </w:t>
      </w:r>
      <w:r w:rsidR="007034C9">
        <w:t>As a society, we</w:t>
      </w:r>
      <w:r w:rsidR="00836C8D">
        <w:t xml:space="preserve"> need to continue to hold each other accountable, so that </w:t>
      </w:r>
      <w:r w:rsidR="007034C9">
        <w:t>a lower income family of 4 will be able to afford a vacation for less than $7,936/week.</w:t>
      </w:r>
    </w:p>
    <w:p w14:paraId="0E4C270A" w14:textId="6D462F46" w:rsidR="00473C34" w:rsidRPr="003C612F" w:rsidRDefault="00473C34" w:rsidP="00473C34">
      <w:pPr>
        <w:pStyle w:val="Heading1"/>
        <w:rPr>
          <w:color w:val="FF5A5F"/>
        </w:rPr>
      </w:pPr>
      <w:r w:rsidRPr="003C612F">
        <w:rPr>
          <w:color w:val="FF5A5F"/>
        </w:rPr>
        <w:t>Team Log</w:t>
      </w:r>
    </w:p>
    <w:p w14:paraId="5CACED19" w14:textId="747D6DE7" w:rsidR="00004730" w:rsidRDefault="00DB302C">
      <w:r>
        <w:t>E</w:t>
      </w:r>
      <w:r w:rsidR="00F41306">
        <w:t xml:space="preserve">veryone had </w:t>
      </w:r>
      <w:r w:rsidR="004B70A3">
        <w:t>equal pa</w:t>
      </w:r>
      <w:r w:rsidR="00D46670">
        <w:t>rtic</w:t>
      </w:r>
      <w:r w:rsidR="00F24566">
        <w:t>ipation in this project and each task was assigned accordingly after every team meeting. The team worked in sprints to</w:t>
      </w:r>
      <w:r w:rsidR="0007606A">
        <w:t xml:space="preserve"> </w:t>
      </w:r>
      <w:r w:rsidR="00F24566">
        <w:t xml:space="preserve"> </w:t>
      </w:r>
      <w:r w:rsidR="0007606A">
        <w:t>plan and finis</w:t>
      </w:r>
      <w:r w:rsidR="00F24566">
        <w:t>h tasks consistently.</w:t>
      </w:r>
      <w:r w:rsidR="000711F5">
        <w:t xml:space="preserve"> While each person</w:t>
      </w:r>
      <w:r w:rsidR="00603B25">
        <w:t xml:space="preserve"> was assigned a specific task, there was constant</w:t>
      </w:r>
      <w:r w:rsidR="003F3ECF">
        <w:t xml:space="preserve"> communication via </w:t>
      </w:r>
      <w:r w:rsidR="00894339">
        <w:t>team’s</w:t>
      </w:r>
      <w:r w:rsidR="003F3ECF">
        <w:t xml:space="preserve"> </w:t>
      </w:r>
      <w:r w:rsidR="00284B96">
        <w:t>chat,</w:t>
      </w:r>
      <w:r w:rsidR="00D82AC8">
        <w:t xml:space="preserve"> and everyone had equal </w:t>
      </w:r>
      <w:r w:rsidR="003B235F">
        <w:t>responsibility to approve any changes.</w:t>
      </w:r>
      <w:r w:rsidR="00901012">
        <w:t xml:space="preserve"> These tasks and timelines were logged using a platform called Trello. The</w:t>
      </w:r>
      <w:r w:rsidR="00346F62">
        <w:t xml:space="preserve"> below screenshots </w:t>
      </w:r>
      <w:r w:rsidR="00894339">
        <w:t>show a breakdown of the tasks below</w:t>
      </w:r>
      <w:r w:rsidR="008E79CA">
        <w:t>:</w:t>
      </w:r>
    </w:p>
    <w:p w14:paraId="6D7BA638" w14:textId="3109E764" w:rsidR="00C162C0" w:rsidRDefault="00C162C0">
      <w:r>
        <w:rPr>
          <w:noProof/>
        </w:rPr>
        <w:drawing>
          <wp:inline distT="0" distB="0" distL="0" distR="0" wp14:anchorId="63FEC01E" wp14:editId="0F83B43A">
            <wp:extent cx="5608320" cy="2726266"/>
            <wp:effectExtent l="0" t="0" r="0" b="0"/>
            <wp:docPr id="805375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75750" name="Picture 1" descr="A screenshot of a computer&#10;&#10;Description automatically generated"/>
                    <pic:cNvPicPr/>
                  </pic:nvPicPr>
                  <pic:blipFill>
                    <a:blip r:embed="rId23"/>
                    <a:stretch>
                      <a:fillRect/>
                    </a:stretch>
                  </pic:blipFill>
                  <pic:spPr>
                    <a:xfrm>
                      <a:off x="0" y="0"/>
                      <a:ext cx="5622106" cy="2732968"/>
                    </a:xfrm>
                    <a:prstGeom prst="rect">
                      <a:avLst/>
                    </a:prstGeom>
                  </pic:spPr>
                </pic:pic>
              </a:graphicData>
            </a:graphic>
          </wp:inline>
        </w:drawing>
      </w:r>
    </w:p>
    <w:p w14:paraId="6DC93AC7" w14:textId="41D7835E" w:rsidR="00E72E94" w:rsidRDefault="004C1474">
      <w:pPr>
        <w:rPr>
          <w:i/>
          <w:iCs/>
        </w:rPr>
      </w:pPr>
      <w:r w:rsidRPr="004C1474">
        <w:rPr>
          <w:i/>
          <w:iCs/>
        </w:rPr>
        <w:t>Figure 1</w:t>
      </w:r>
      <w:r w:rsidR="00914AF7">
        <w:rPr>
          <w:i/>
          <w:iCs/>
        </w:rPr>
        <w:t>3</w:t>
      </w:r>
      <w:r w:rsidRPr="004C1474">
        <w:rPr>
          <w:i/>
          <w:iCs/>
        </w:rPr>
        <w:t>: Screenshot of the team’s task breakdown</w:t>
      </w:r>
    </w:p>
    <w:p w14:paraId="2B95E0F8" w14:textId="77777777" w:rsidR="003738F2" w:rsidRDefault="003738F2">
      <w:pPr>
        <w:rPr>
          <w:i/>
          <w:iCs/>
        </w:rPr>
      </w:pPr>
    </w:p>
    <w:p w14:paraId="68535410" w14:textId="77777777" w:rsidR="003738F2" w:rsidRDefault="003738F2">
      <w:pPr>
        <w:rPr>
          <w:i/>
          <w:iCs/>
        </w:rPr>
      </w:pPr>
    </w:p>
    <w:p w14:paraId="50380FC9" w14:textId="77777777" w:rsidR="003738F2" w:rsidRDefault="003738F2">
      <w:pPr>
        <w:rPr>
          <w:i/>
          <w:iCs/>
        </w:rPr>
      </w:pPr>
    </w:p>
    <w:p w14:paraId="6968F756" w14:textId="77777777" w:rsidR="003738F2" w:rsidRDefault="003738F2">
      <w:pPr>
        <w:rPr>
          <w:i/>
          <w:iCs/>
        </w:rPr>
      </w:pPr>
    </w:p>
    <w:p w14:paraId="51957FC8" w14:textId="77777777" w:rsidR="003738F2" w:rsidRDefault="003738F2">
      <w:pPr>
        <w:rPr>
          <w:i/>
          <w:iCs/>
        </w:rPr>
      </w:pPr>
    </w:p>
    <w:p w14:paraId="03935416" w14:textId="77777777" w:rsidR="003738F2" w:rsidRDefault="003738F2">
      <w:pPr>
        <w:rPr>
          <w:i/>
          <w:iCs/>
        </w:rPr>
      </w:pPr>
    </w:p>
    <w:p w14:paraId="11CF495E" w14:textId="77777777" w:rsidR="003738F2" w:rsidRDefault="003738F2">
      <w:pPr>
        <w:rPr>
          <w:i/>
          <w:iCs/>
        </w:rPr>
      </w:pPr>
    </w:p>
    <w:p w14:paraId="6D0FB71E" w14:textId="77777777" w:rsidR="003738F2" w:rsidRDefault="003738F2">
      <w:pPr>
        <w:rPr>
          <w:i/>
          <w:iCs/>
        </w:rPr>
      </w:pPr>
    </w:p>
    <w:p w14:paraId="4B1127B6" w14:textId="77777777" w:rsidR="003738F2" w:rsidRDefault="003738F2">
      <w:pPr>
        <w:rPr>
          <w:i/>
          <w:iCs/>
        </w:rPr>
      </w:pPr>
    </w:p>
    <w:p w14:paraId="23A0E826" w14:textId="77777777" w:rsidR="003738F2" w:rsidRDefault="003738F2">
      <w:pPr>
        <w:rPr>
          <w:i/>
          <w:iCs/>
        </w:rPr>
      </w:pPr>
    </w:p>
    <w:p w14:paraId="0A28A066" w14:textId="77777777" w:rsidR="003738F2" w:rsidRDefault="003738F2">
      <w:pPr>
        <w:rPr>
          <w:i/>
          <w:iCs/>
        </w:rPr>
      </w:pPr>
    </w:p>
    <w:p w14:paraId="73D05E0A" w14:textId="77777777" w:rsidR="003738F2" w:rsidRDefault="003738F2">
      <w:pPr>
        <w:rPr>
          <w:i/>
          <w:iCs/>
        </w:rPr>
      </w:pPr>
    </w:p>
    <w:p w14:paraId="7D088BF3" w14:textId="77777777" w:rsidR="003738F2" w:rsidRDefault="003738F2">
      <w:pPr>
        <w:rPr>
          <w:i/>
          <w:iCs/>
        </w:rPr>
      </w:pPr>
    </w:p>
    <w:p w14:paraId="66BF92E2" w14:textId="3113EF96" w:rsidR="00E72E94" w:rsidRDefault="005049EF" w:rsidP="00E72E94">
      <w:pPr>
        <w:pStyle w:val="Heading1"/>
        <w:rPr>
          <w:color w:val="FF5A5F"/>
        </w:rPr>
      </w:pPr>
      <w:r>
        <w:rPr>
          <w:color w:val="FF5A5F"/>
        </w:rPr>
        <w:t>References</w:t>
      </w:r>
    </w:p>
    <w:p w14:paraId="1BC059A7" w14:textId="77777777" w:rsidR="00374B01" w:rsidRDefault="00374B01" w:rsidP="00374B01">
      <w:pPr>
        <w:pStyle w:val="NormalWeb"/>
        <w:ind w:left="567" w:hanging="567"/>
      </w:pPr>
      <w:r>
        <w:t xml:space="preserve">AirBnB. (2024, June 6). </w:t>
      </w:r>
      <w:r>
        <w:rPr>
          <w:i/>
          <w:iCs/>
        </w:rPr>
        <w:t>About Us</w:t>
      </w:r>
      <w:r>
        <w:t xml:space="preserve">. Airbnb Newsroom. https://news.airbnb.com/en-in/about-us/ </w:t>
      </w:r>
    </w:p>
    <w:p w14:paraId="3D3C23D3" w14:textId="77777777" w:rsidR="00374B01" w:rsidRDefault="00374B01" w:rsidP="00374B01">
      <w:pPr>
        <w:pStyle w:val="NormalWeb"/>
        <w:ind w:left="567" w:hanging="567"/>
      </w:pPr>
      <w:r>
        <w:t xml:space="preserve">BEHSUDI , A. (2020, December 1). </w:t>
      </w:r>
      <w:r>
        <w:rPr>
          <w:i/>
          <w:iCs/>
        </w:rPr>
        <w:t>Impact of the pandemic on tourism – IMF F&amp;D</w:t>
      </w:r>
      <w:r>
        <w:t xml:space="preserve">. IMF. https://www.imf.org/en/Publications/fandd/issues/2020/12/impact-of-the-pandemic-on-tourism-behsudi#:~:text=Before%20COVID%2D19%2C%20travel%20and,million%20people%20took%20foreign%20trips. </w:t>
      </w:r>
    </w:p>
    <w:p w14:paraId="47372C6B" w14:textId="77777777" w:rsidR="00374B01" w:rsidRDefault="00374B01" w:rsidP="00374B01">
      <w:pPr>
        <w:pStyle w:val="NormalWeb"/>
        <w:ind w:left="567" w:hanging="567"/>
      </w:pPr>
      <w:r>
        <w:t xml:space="preserve">GOGO Charters. (2024, May 15). </w:t>
      </w:r>
      <w:r>
        <w:rPr>
          <w:i/>
          <w:iCs/>
        </w:rPr>
        <w:t>Average vacation costs in 2024</w:t>
      </w:r>
      <w:r>
        <w:t xml:space="preserve">. GOGO Charters. https://gogocharters.com/blog/average-vacation-cost/ </w:t>
      </w:r>
    </w:p>
    <w:p w14:paraId="2AAFEBC0" w14:textId="77777777" w:rsidR="00374B01" w:rsidRDefault="00374B01" w:rsidP="00374B01">
      <w:pPr>
        <w:pStyle w:val="NormalWeb"/>
        <w:ind w:left="567" w:hanging="567"/>
      </w:pPr>
      <w:r>
        <w:t xml:space="preserve">The Nasdaq Stock Market. (2024, June 13). </w:t>
      </w:r>
      <w:r>
        <w:rPr>
          <w:i/>
          <w:iCs/>
        </w:rPr>
        <w:t>Airbnb Inc (ABNB) stock price &amp; news</w:t>
      </w:r>
      <w:r>
        <w:t xml:space="preserve">. Google Finance. https://www.google.com/finance/quote/ABNB:NASDAQ?sa=X&amp;ved=2ahUKEwjV_Zn87dmGAxVCkIkEHdCuCW0Q3ecFegQIOhAi </w:t>
      </w:r>
    </w:p>
    <w:p w14:paraId="39F3E749" w14:textId="77777777" w:rsidR="00374B01" w:rsidRDefault="00374B01" w:rsidP="00374B01">
      <w:pPr>
        <w:pStyle w:val="NormalWeb"/>
        <w:ind w:left="567" w:hanging="567"/>
      </w:pPr>
      <w:r>
        <w:t xml:space="preserve">S. R. D. (2024, April 2). </w:t>
      </w:r>
      <w:r>
        <w:rPr>
          <w:i/>
          <w:iCs/>
        </w:rPr>
        <w:t>Global Tourism Sector Market Size 2023</w:t>
      </w:r>
      <w:r>
        <w:t xml:space="preserve">. Statista. https://www.statista.com/statistics/1220218/tourism-industry-market-size-global/#:~:text=The%20market%20size%20of%20the,(COVID%2D19)%20pandemic. </w:t>
      </w:r>
    </w:p>
    <w:p w14:paraId="7DF6EAA7" w14:textId="77777777" w:rsidR="00374B01" w:rsidRPr="00374B01" w:rsidRDefault="00374B01" w:rsidP="00374B01"/>
    <w:p w14:paraId="5A0757C9" w14:textId="77777777" w:rsidR="00E72E94" w:rsidRPr="004C1474" w:rsidRDefault="00E72E94">
      <w:pPr>
        <w:rPr>
          <w:i/>
          <w:iCs/>
        </w:rPr>
      </w:pPr>
    </w:p>
    <w:sectPr w:rsidR="00E72E94" w:rsidRPr="004C1474">
      <w:footerReference w:type="default" r:id="rId2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ABC9AB" w14:textId="77777777" w:rsidR="00D811CE" w:rsidRDefault="00D811CE" w:rsidP="00C6554A">
      <w:pPr>
        <w:spacing w:before="0" w:after="0" w:line="240" w:lineRule="auto"/>
      </w:pPr>
      <w:r>
        <w:separator/>
      </w:r>
    </w:p>
  </w:endnote>
  <w:endnote w:type="continuationSeparator" w:id="0">
    <w:p w14:paraId="176C86D1" w14:textId="77777777" w:rsidR="00D811CE" w:rsidRDefault="00D811CE" w:rsidP="00C6554A">
      <w:pPr>
        <w:spacing w:before="0" w:after="0" w:line="240" w:lineRule="auto"/>
      </w:pPr>
      <w:r>
        <w:continuationSeparator/>
      </w:r>
    </w:p>
  </w:endnote>
  <w:endnote w:type="continuationNotice" w:id="1">
    <w:p w14:paraId="041758C3" w14:textId="77777777" w:rsidR="00D811CE" w:rsidRDefault="00D811C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CCEED" w14:textId="77777777" w:rsidR="00461B97"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DA4215" w14:textId="77777777" w:rsidR="00D811CE" w:rsidRDefault="00D811CE" w:rsidP="00C6554A">
      <w:pPr>
        <w:spacing w:before="0" w:after="0" w:line="240" w:lineRule="auto"/>
      </w:pPr>
      <w:r>
        <w:separator/>
      </w:r>
    </w:p>
  </w:footnote>
  <w:footnote w:type="continuationSeparator" w:id="0">
    <w:p w14:paraId="79A66DD4" w14:textId="77777777" w:rsidR="00D811CE" w:rsidRDefault="00D811CE" w:rsidP="00C6554A">
      <w:pPr>
        <w:spacing w:before="0" w:after="0" w:line="240" w:lineRule="auto"/>
      </w:pPr>
      <w:r>
        <w:continuationSeparator/>
      </w:r>
    </w:p>
  </w:footnote>
  <w:footnote w:type="continuationNotice" w:id="1">
    <w:p w14:paraId="54D25B0E" w14:textId="77777777" w:rsidR="00D811CE" w:rsidRDefault="00D811CE">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02752C"/>
    <w:multiLevelType w:val="hybridMultilevel"/>
    <w:tmpl w:val="F0B28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6725553"/>
    <w:multiLevelType w:val="hybridMultilevel"/>
    <w:tmpl w:val="0BD68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BE4020"/>
    <w:multiLevelType w:val="hybridMultilevel"/>
    <w:tmpl w:val="B6DE0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2110B73"/>
    <w:multiLevelType w:val="hybridMultilevel"/>
    <w:tmpl w:val="9468F5C4"/>
    <w:lvl w:ilvl="0" w:tplc="09BE1594">
      <w:start w:val="1"/>
      <w:numFmt w:val="decimal"/>
      <w:lvlText w:val="%1)"/>
      <w:lvlJc w:val="left"/>
      <w:pPr>
        <w:ind w:left="720" w:hanging="360"/>
      </w:pPr>
      <w:rPr>
        <w:rFonts w:hint="default"/>
        <w:color w:val="FF5A5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5D4FFA"/>
    <w:multiLevelType w:val="hybridMultilevel"/>
    <w:tmpl w:val="6F8E29A2"/>
    <w:lvl w:ilvl="0" w:tplc="FD30ABE8">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7950541">
    <w:abstractNumId w:val="9"/>
  </w:num>
  <w:num w:numId="2" w16cid:durableId="1274244962">
    <w:abstractNumId w:val="8"/>
  </w:num>
  <w:num w:numId="3" w16cid:durableId="1186943035">
    <w:abstractNumId w:val="8"/>
  </w:num>
  <w:num w:numId="4" w16cid:durableId="263265934">
    <w:abstractNumId w:val="9"/>
  </w:num>
  <w:num w:numId="5" w16cid:durableId="905339910">
    <w:abstractNumId w:val="15"/>
  </w:num>
  <w:num w:numId="6" w16cid:durableId="1443573203">
    <w:abstractNumId w:val="10"/>
  </w:num>
  <w:num w:numId="7" w16cid:durableId="1544057342">
    <w:abstractNumId w:val="12"/>
  </w:num>
  <w:num w:numId="8" w16cid:durableId="1090586361">
    <w:abstractNumId w:val="7"/>
  </w:num>
  <w:num w:numId="9" w16cid:durableId="927426623">
    <w:abstractNumId w:val="6"/>
  </w:num>
  <w:num w:numId="10" w16cid:durableId="496697553">
    <w:abstractNumId w:val="5"/>
  </w:num>
  <w:num w:numId="11" w16cid:durableId="1777092938">
    <w:abstractNumId w:val="4"/>
  </w:num>
  <w:num w:numId="12" w16cid:durableId="721055789">
    <w:abstractNumId w:val="3"/>
  </w:num>
  <w:num w:numId="13" w16cid:durableId="1141314097">
    <w:abstractNumId w:val="2"/>
  </w:num>
  <w:num w:numId="14" w16cid:durableId="573709697">
    <w:abstractNumId w:val="1"/>
  </w:num>
  <w:num w:numId="15" w16cid:durableId="1675304933">
    <w:abstractNumId w:val="0"/>
  </w:num>
  <w:num w:numId="16" w16cid:durableId="878591130">
    <w:abstractNumId w:val="13"/>
  </w:num>
  <w:num w:numId="17" w16cid:durableId="1127965463">
    <w:abstractNumId w:val="14"/>
  </w:num>
  <w:num w:numId="18" w16cid:durableId="1381056619">
    <w:abstractNumId w:val="11"/>
  </w:num>
  <w:num w:numId="19" w16cid:durableId="2086105462">
    <w:abstractNumId w:val="17"/>
  </w:num>
  <w:num w:numId="20" w16cid:durableId="6163585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proofState w:spelling="clean" w:grammar="clean"/>
  <w:attachedTemplate r:id="rId1"/>
  <w:defaultTabStop w:val="720"/>
  <w:characterSpacingControl w:val="doNotCompress"/>
  <w:hdrShapeDefaults>
    <o:shapedefaults v:ext="edit" spidmax="2050">
      <o:colormru v:ext="edit" colors="#ff5a5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730"/>
    <w:rsid w:val="00003E7B"/>
    <w:rsid w:val="00004038"/>
    <w:rsid w:val="000041B3"/>
    <w:rsid w:val="00004730"/>
    <w:rsid w:val="00010E88"/>
    <w:rsid w:val="000112D5"/>
    <w:rsid w:val="0001525A"/>
    <w:rsid w:val="00017944"/>
    <w:rsid w:val="00017AC1"/>
    <w:rsid w:val="00031644"/>
    <w:rsid w:val="000325B4"/>
    <w:rsid w:val="00035DD5"/>
    <w:rsid w:val="00036297"/>
    <w:rsid w:val="00040CBD"/>
    <w:rsid w:val="0004207D"/>
    <w:rsid w:val="00043F30"/>
    <w:rsid w:val="00045F78"/>
    <w:rsid w:val="0004653C"/>
    <w:rsid w:val="000504D4"/>
    <w:rsid w:val="0005122E"/>
    <w:rsid w:val="00054F16"/>
    <w:rsid w:val="00055075"/>
    <w:rsid w:val="00056D1E"/>
    <w:rsid w:val="00057C59"/>
    <w:rsid w:val="0006196C"/>
    <w:rsid w:val="00062A67"/>
    <w:rsid w:val="0006313D"/>
    <w:rsid w:val="00063D9E"/>
    <w:rsid w:val="00064D3E"/>
    <w:rsid w:val="000669D0"/>
    <w:rsid w:val="000711F5"/>
    <w:rsid w:val="00071F35"/>
    <w:rsid w:val="00072590"/>
    <w:rsid w:val="000736D9"/>
    <w:rsid w:val="000744EA"/>
    <w:rsid w:val="00075B2F"/>
    <w:rsid w:val="00075CBF"/>
    <w:rsid w:val="0007606A"/>
    <w:rsid w:val="0008156C"/>
    <w:rsid w:val="00084908"/>
    <w:rsid w:val="000853E6"/>
    <w:rsid w:val="00086DBC"/>
    <w:rsid w:val="00092710"/>
    <w:rsid w:val="000941F8"/>
    <w:rsid w:val="000948B6"/>
    <w:rsid w:val="00096883"/>
    <w:rsid w:val="000A2EFA"/>
    <w:rsid w:val="000A449A"/>
    <w:rsid w:val="000A46EA"/>
    <w:rsid w:val="000A4CEE"/>
    <w:rsid w:val="000A4F9B"/>
    <w:rsid w:val="000A75A0"/>
    <w:rsid w:val="000B502C"/>
    <w:rsid w:val="000B7188"/>
    <w:rsid w:val="000B7A77"/>
    <w:rsid w:val="000C0DEF"/>
    <w:rsid w:val="000C6CA8"/>
    <w:rsid w:val="000C6D91"/>
    <w:rsid w:val="000D5BD2"/>
    <w:rsid w:val="000E124A"/>
    <w:rsid w:val="000E4A0D"/>
    <w:rsid w:val="000F6F7F"/>
    <w:rsid w:val="00100750"/>
    <w:rsid w:val="00100C1D"/>
    <w:rsid w:val="00101415"/>
    <w:rsid w:val="00104ED6"/>
    <w:rsid w:val="00105400"/>
    <w:rsid w:val="00110AD5"/>
    <w:rsid w:val="00110C9B"/>
    <w:rsid w:val="0011276E"/>
    <w:rsid w:val="00117ABA"/>
    <w:rsid w:val="001209F9"/>
    <w:rsid w:val="001217B2"/>
    <w:rsid w:val="00122092"/>
    <w:rsid w:val="00123BB7"/>
    <w:rsid w:val="00131730"/>
    <w:rsid w:val="00134474"/>
    <w:rsid w:val="00134ADB"/>
    <w:rsid w:val="00140B3C"/>
    <w:rsid w:val="00141BB5"/>
    <w:rsid w:val="00144961"/>
    <w:rsid w:val="00144F1B"/>
    <w:rsid w:val="0014583F"/>
    <w:rsid w:val="00150686"/>
    <w:rsid w:val="0015148F"/>
    <w:rsid w:val="001530BA"/>
    <w:rsid w:val="001534F7"/>
    <w:rsid w:val="0016534A"/>
    <w:rsid w:val="00166692"/>
    <w:rsid w:val="00166D75"/>
    <w:rsid w:val="00167C78"/>
    <w:rsid w:val="0017445E"/>
    <w:rsid w:val="00180C2A"/>
    <w:rsid w:val="0018337C"/>
    <w:rsid w:val="00186444"/>
    <w:rsid w:val="001870F5"/>
    <w:rsid w:val="001879DA"/>
    <w:rsid w:val="00190BAD"/>
    <w:rsid w:val="00190D3D"/>
    <w:rsid w:val="0019181C"/>
    <w:rsid w:val="001923EE"/>
    <w:rsid w:val="0019325A"/>
    <w:rsid w:val="00193DB4"/>
    <w:rsid w:val="00194C6E"/>
    <w:rsid w:val="0019536B"/>
    <w:rsid w:val="00197856"/>
    <w:rsid w:val="00197993"/>
    <w:rsid w:val="001A1A9E"/>
    <w:rsid w:val="001A4594"/>
    <w:rsid w:val="001B2815"/>
    <w:rsid w:val="001B34E3"/>
    <w:rsid w:val="001B4E2A"/>
    <w:rsid w:val="001B5B6F"/>
    <w:rsid w:val="001B6855"/>
    <w:rsid w:val="001B6C37"/>
    <w:rsid w:val="001B72D1"/>
    <w:rsid w:val="001C1DC1"/>
    <w:rsid w:val="001C242B"/>
    <w:rsid w:val="001C4838"/>
    <w:rsid w:val="001C7991"/>
    <w:rsid w:val="001D0FFF"/>
    <w:rsid w:val="001D4D1E"/>
    <w:rsid w:val="001D5172"/>
    <w:rsid w:val="001D5FBD"/>
    <w:rsid w:val="001E1945"/>
    <w:rsid w:val="001E1CF3"/>
    <w:rsid w:val="001E209A"/>
    <w:rsid w:val="001E299A"/>
    <w:rsid w:val="001E7283"/>
    <w:rsid w:val="001F4C16"/>
    <w:rsid w:val="001F6517"/>
    <w:rsid w:val="00200857"/>
    <w:rsid w:val="002023E6"/>
    <w:rsid w:val="002031FE"/>
    <w:rsid w:val="00206719"/>
    <w:rsid w:val="002112F4"/>
    <w:rsid w:val="0021257C"/>
    <w:rsid w:val="002207ED"/>
    <w:rsid w:val="0022431D"/>
    <w:rsid w:val="00224CB4"/>
    <w:rsid w:val="002278B3"/>
    <w:rsid w:val="00232061"/>
    <w:rsid w:val="00232AE2"/>
    <w:rsid w:val="00246439"/>
    <w:rsid w:val="002466C4"/>
    <w:rsid w:val="002554CD"/>
    <w:rsid w:val="00261EC3"/>
    <w:rsid w:val="00262C2D"/>
    <w:rsid w:val="002638E0"/>
    <w:rsid w:val="00265D46"/>
    <w:rsid w:val="00267B58"/>
    <w:rsid w:val="002706AB"/>
    <w:rsid w:val="00271786"/>
    <w:rsid w:val="00272C73"/>
    <w:rsid w:val="00273489"/>
    <w:rsid w:val="00274314"/>
    <w:rsid w:val="00274DD4"/>
    <w:rsid w:val="00277E18"/>
    <w:rsid w:val="002821BD"/>
    <w:rsid w:val="00283308"/>
    <w:rsid w:val="00284B96"/>
    <w:rsid w:val="00285AE4"/>
    <w:rsid w:val="0029296D"/>
    <w:rsid w:val="00292EC4"/>
    <w:rsid w:val="00293B83"/>
    <w:rsid w:val="002974B3"/>
    <w:rsid w:val="002A086F"/>
    <w:rsid w:val="002B0E5F"/>
    <w:rsid w:val="002B14EE"/>
    <w:rsid w:val="002B4294"/>
    <w:rsid w:val="002B6A3E"/>
    <w:rsid w:val="002B6DD2"/>
    <w:rsid w:val="002B6FE6"/>
    <w:rsid w:val="002C0398"/>
    <w:rsid w:val="002C1041"/>
    <w:rsid w:val="002C34C0"/>
    <w:rsid w:val="002C422F"/>
    <w:rsid w:val="002D0449"/>
    <w:rsid w:val="002D0974"/>
    <w:rsid w:val="002E119F"/>
    <w:rsid w:val="002E5D2C"/>
    <w:rsid w:val="002E5DE2"/>
    <w:rsid w:val="002E6B4F"/>
    <w:rsid w:val="002F1A4A"/>
    <w:rsid w:val="002F34F4"/>
    <w:rsid w:val="003019CE"/>
    <w:rsid w:val="00305557"/>
    <w:rsid w:val="003056BC"/>
    <w:rsid w:val="00311B5B"/>
    <w:rsid w:val="003121B2"/>
    <w:rsid w:val="0031231F"/>
    <w:rsid w:val="00312E6F"/>
    <w:rsid w:val="00313939"/>
    <w:rsid w:val="00314214"/>
    <w:rsid w:val="0031467A"/>
    <w:rsid w:val="0032192F"/>
    <w:rsid w:val="003229FB"/>
    <w:rsid w:val="00322A94"/>
    <w:rsid w:val="00326B10"/>
    <w:rsid w:val="00332037"/>
    <w:rsid w:val="00333D0D"/>
    <w:rsid w:val="003358E3"/>
    <w:rsid w:val="00335D3F"/>
    <w:rsid w:val="00335D98"/>
    <w:rsid w:val="00336154"/>
    <w:rsid w:val="003379F8"/>
    <w:rsid w:val="003406AB"/>
    <w:rsid w:val="00340743"/>
    <w:rsid w:val="00343066"/>
    <w:rsid w:val="003450CD"/>
    <w:rsid w:val="00346F62"/>
    <w:rsid w:val="00351C75"/>
    <w:rsid w:val="00352625"/>
    <w:rsid w:val="00356A22"/>
    <w:rsid w:val="00362B25"/>
    <w:rsid w:val="003658C9"/>
    <w:rsid w:val="003732F0"/>
    <w:rsid w:val="003738F2"/>
    <w:rsid w:val="00373A2D"/>
    <w:rsid w:val="00374B01"/>
    <w:rsid w:val="00375C3A"/>
    <w:rsid w:val="003760C1"/>
    <w:rsid w:val="003802C0"/>
    <w:rsid w:val="003840CD"/>
    <w:rsid w:val="0039183E"/>
    <w:rsid w:val="003A0241"/>
    <w:rsid w:val="003A4B61"/>
    <w:rsid w:val="003A6073"/>
    <w:rsid w:val="003A60EA"/>
    <w:rsid w:val="003A61D3"/>
    <w:rsid w:val="003A65AB"/>
    <w:rsid w:val="003B06C8"/>
    <w:rsid w:val="003B235F"/>
    <w:rsid w:val="003B5E29"/>
    <w:rsid w:val="003B70BD"/>
    <w:rsid w:val="003C163F"/>
    <w:rsid w:val="003C546E"/>
    <w:rsid w:val="003C612F"/>
    <w:rsid w:val="003D135F"/>
    <w:rsid w:val="003D2790"/>
    <w:rsid w:val="003D50DF"/>
    <w:rsid w:val="003D70AD"/>
    <w:rsid w:val="003D7371"/>
    <w:rsid w:val="003D7A41"/>
    <w:rsid w:val="003E3CA1"/>
    <w:rsid w:val="003E4E8A"/>
    <w:rsid w:val="003E64F4"/>
    <w:rsid w:val="003F0D4C"/>
    <w:rsid w:val="003F37A5"/>
    <w:rsid w:val="003F3ECF"/>
    <w:rsid w:val="003F48F6"/>
    <w:rsid w:val="003F7F74"/>
    <w:rsid w:val="004008AC"/>
    <w:rsid w:val="00401F4A"/>
    <w:rsid w:val="00402590"/>
    <w:rsid w:val="00404940"/>
    <w:rsid w:val="004069CA"/>
    <w:rsid w:val="00410721"/>
    <w:rsid w:val="00410BEF"/>
    <w:rsid w:val="00411467"/>
    <w:rsid w:val="004169B9"/>
    <w:rsid w:val="0041713F"/>
    <w:rsid w:val="00421A4C"/>
    <w:rsid w:val="004245CA"/>
    <w:rsid w:val="00447A94"/>
    <w:rsid w:val="00451275"/>
    <w:rsid w:val="00457A70"/>
    <w:rsid w:val="00461B93"/>
    <w:rsid w:val="00461B97"/>
    <w:rsid w:val="00471900"/>
    <w:rsid w:val="0047209D"/>
    <w:rsid w:val="004731B8"/>
    <w:rsid w:val="00473C34"/>
    <w:rsid w:val="00480943"/>
    <w:rsid w:val="00480B06"/>
    <w:rsid w:val="0048647C"/>
    <w:rsid w:val="004912BA"/>
    <w:rsid w:val="0049237F"/>
    <w:rsid w:val="004A2B31"/>
    <w:rsid w:val="004B113C"/>
    <w:rsid w:val="004B240D"/>
    <w:rsid w:val="004B6DCF"/>
    <w:rsid w:val="004B70A3"/>
    <w:rsid w:val="004C0470"/>
    <w:rsid w:val="004C049F"/>
    <w:rsid w:val="004C1474"/>
    <w:rsid w:val="004C7150"/>
    <w:rsid w:val="004C730E"/>
    <w:rsid w:val="004D0033"/>
    <w:rsid w:val="004D0910"/>
    <w:rsid w:val="004D3BDB"/>
    <w:rsid w:val="004E071F"/>
    <w:rsid w:val="004E35A3"/>
    <w:rsid w:val="004E4634"/>
    <w:rsid w:val="004F00C3"/>
    <w:rsid w:val="004F07D2"/>
    <w:rsid w:val="004F3E1A"/>
    <w:rsid w:val="004F4636"/>
    <w:rsid w:val="004F6214"/>
    <w:rsid w:val="004F6D1E"/>
    <w:rsid w:val="005000E2"/>
    <w:rsid w:val="00500DBC"/>
    <w:rsid w:val="005043AC"/>
    <w:rsid w:val="005049EF"/>
    <w:rsid w:val="005115E9"/>
    <w:rsid w:val="00515397"/>
    <w:rsid w:val="00533695"/>
    <w:rsid w:val="005342A1"/>
    <w:rsid w:val="00535DA5"/>
    <w:rsid w:val="005375F4"/>
    <w:rsid w:val="00541C5A"/>
    <w:rsid w:val="00542861"/>
    <w:rsid w:val="00544FB4"/>
    <w:rsid w:val="00545DFE"/>
    <w:rsid w:val="005503AC"/>
    <w:rsid w:val="00551F0B"/>
    <w:rsid w:val="005559B2"/>
    <w:rsid w:val="0056092E"/>
    <w:rsid w:val="005653C5"/>
    <w:rsid w:val="00573851"/>
    <w:rsid w:val="00575172"/>
    <w:rsid w:val="00575A8E"/>
    <w:rsid w:val="00580FDD"/>
    <w:rsid w:val="0058144D"/>
    <w:rsid w:val="00583298"/>
    <w:rsid w:val="0059267C"/>
    <w:rsid w:val="0059361B"/>
    <w:rsid w:val="005A07F2"/>
    <w:rsid w:val="005A0DA0"/>
    <w:rsid w:val="005A7D0A"/>
    <w:rsid w:val="005B0AE8"/>
    <w:rsid w:val="005B19A7"/>
    <w:rsid w:val="005B1BD9"/>
    <w:rsid w:val="005B1C3D"/>
    <w:rsid w:val="005B2D81"/>
    <w:rsid w:val="005B30D5"/>
    <w:rsid w:val="005B3BAE"/>
    <w:rsid w:val="005B4ED1"/>
    <w:rsid w:val="005B782A"/>
    <w:rsid w:val="005B7D53"/>
    <w:rsid w:val="005C7FB6"/>
    <w:rsid w:val="005E0680"/>
    <w:rsid w:val="005E44C1"/>
    <w:rsid w:val="005F230C"/>
    <w:rsid w:val="005F2BF9"/>
    <w:rsid w:val="005F3072"/>
    <w:rsid w:val="005F7817"/>
    <w:rsid w:val="006008F1"/>
    <w:rsid w:val="00603B25"/>
    <w:rsid w:val="00603DCE"/>
    <w:rsid w:val="0061527C"/>
    <w:rsid w:val="00623E5B"/>
    <w:rsid w:val="00625898"/>
    <w:rsid w:val="00627C13"/>
    <w:rsid w:val="00630216"/>
    <w:rsid w:val="006322B9"/>
    <w:rsid w:val="0063360D"/>
    <w:rsid w:val="00633AC7"/>
    <w:rsid w:val="00633B23"/>
    <w:rsid w:val="00643B18"/>
    <w:rsid w:val="00643F76"/>
    <w:rsid w:val="00644F72"/>
    <w:rsid w:val="00645A37"/>
    <w:rsid w:val="00645EB9"/>
    <w:rsid w:val="00650714"/>
    <w:rsid w:val="0065273A"/>
    <w:rsid w:val="00655062"/>
    <w:rsid w:val="00655174"/>
    <w:rsid w:val="006601A4"/>
    <w:rsid w:val="006627E3"/>
    <w:rsid w:val="006666D9"/>
    <w:rsid w:val="00667C45"/>
    <w:rsid w:val="00676013"/>
    <w:rsid w:val="00676769"/>
    <w:rsid w:val="00676D4E"/>
    <w:rsid w:val="0067702F"/>
    <w:rsid w:val="0068119F"/>
    <w:rsid w:val="00687304"/>
    <w:rsid w:val="0069191D"/>
    <w:rsid w:val="00693126"/>
    <w:rsid w:val="006945B5"/>
    <w:rsid w:val="00695513"/>
    <w:rsid w:val="00696844"/>
    <w:rsid w:val="006A092A"/>
    <w:rsid w:val="006A1DD0"/>
    <w:rsid w:val="006A1F80"/>
    <w:rsid w:val="006A3073"/>
    <w:rsid w:val="006A3624"/>
    <w:rsid w:val="006A3CE7"/>
    <w:rsid w:val="006A4D23"/>
    <w:rsid w:val="006A60F5"/>
    <w:rsid w:val="006A6DC7"/>
    <w:rsid w:val="006A7FA6"/>
    <w:rsid w:val="006B2885"/>
    <w:rsid w:val="006B28CF"/>
    <w:rsid w:val="006B39E8"/>
    <w:rsid w:val="006C2690"/>
    <w:rsid w:val="006C4D73"/>
    <w:rsid w:val="006C4EEC"/>
    <w:rsid w:val="006C5739"/>
    <w:rsid w:val="006C76D3"/>
    <w:rsid w:val="006D0DC0"/>
    <w:rsid w:val="006D321D"/>
    <w:rsid w:val="006D5542"/>
    <w:rsid w:val="006E14E0"/>
    <w:rsid w:val="006E2122"/>
    <w:rsid w:val="006F52D8"/>
    <w:rsid w:val="006F6C71"/>
    <w:rsid w:val="007015A4"/>
    <w:rsid w:val="007034C9"/>
    <w:rsid w:val="00711634"/>
    <w:rsid w:val="0071491C"/>
    <w:rsid w:val="00716A18"/>
    <w:rsid w:val="00717569"/>
    <w:rsid w:val="00723F83"/>
    <w:rsid w:val="00726381"/>
    <w:rsid w:val="007269A8"/>
    <w:rsid w:val="00730A91"/>
    <w:rsid w:val="007339D8"/>
    <w:rsid w:val="007427B2"/>
    <w:rsid w:val="007465A6"/>
    <w:rsid w:val="00750EEF"/>
    <w:rsid w:val="00751D13"/>
    <w:rsid w:val="00751F24"/>
    <w:rsid w:val="00753C9E"/>
    <w:rsid w:val="0075534F"/>
    <w:rsid w:val="0075679D"/>
    <w:rsid w:val="00761CE9"/>
    <w:rsid w:val="00761EA1"/>
    <w:rsid w:val="00762F90"/>
    <w:rsid w:val="007652A0"/>
    <w:rsid w:val="00766004"/>
    <w:rsid w:val="00774441"/>
    <w:rsid w:val="007746A1"/>
    <w:rsid w:val="007809EE"/>
    <w:rsid w:val="00781209"/>
    <w:rsid w:val="00781C5F"/>
    <w:rsid w:val="00782CF1"/>
    <w:rsid w:val="0078502F"/>
    <w:rsid w:val="00785444"/>
    <w:rsid w:val="00786065"/>
    <w:rsid w:val="00791E83"/>
    <w:rsid w:val="00794E96"/>
    <w:rsid w:val="00795C61"/>
    <w:rsid w:val="007A0F68"/>
    <w:rsid w:val="007A2FAF"/>
    <w:rsid w:val="007B14F8"/>
    <w:rsid w:val="007B6273"/>
    <w:rsid w:val="007B77EE"/>
    <w:rsid w:val="007B793F"/>
    <w:rsid w:val="007C03FE"/>
    <w:rsid w:val="007C46EE"/>
    <w:rsid w:val="007C4866"/>
    <w:rsid w:val="007C4AF6"/>
    <w:rsid w:val="007D02B0"/>
    <w:rsid w:val="007D3D15"/>
    <w:rsid w:val="007D417D"/>
    <w:rsid w:val="007D5AF1"/>
    <w:rsid w:val="007E3B8C"/>
    <w:rsid w:val="007E5D7C"/>
    <w:rsid w:val="007E7EF1"/>
    <w:rsid w:val="007F0C09"/>
    <w:rsid w:val="007F1647"/>
    <w:rsid w:val="007F641C"/>
    <w:rsid w:val="00802B94"/>
    <w:rsid w:val="00810CCA"/>
    <w:rsid w:val="0081439D"/>
    <w:rsid w:val="00815214"/>
    <w:rsid w:val="00820A2E"/>
    <w:rsid w:val="008222E0"/>
    <w:rsid w:val="00822E99"/>
    <w:rsid w:val="00823086"/>
    <w:rsid w:val="0082716C"/>
    <w:rsid w:val="00827E24"/>
    <w:rsid w:val="0083056C"/>
    <w:rsid w:val="00832DB9"/>
    <w:rsid w:val="008332AC"/>
    <w:rsid w:val="00836C8D"/>
    <w:rsid w:val="00837D80"/>
    <w:rsid w:val="00851800"/>
    <w:rsid w:val="008543C5"/>
    <w:rsid w:val="00854782"/>
    <w:rsid w:val="00856C1B"/>
    <w:rsid w:val="008576C0"/>
    <w:rsid w:val="00862FF9"/>
    <w:rsid w:val="00863CD2"/>
    <w:rsid w:val="00875521"/>
    <w:rsid w:val="00875A02"/>
    <w:rsid w:val="00876F5A"/>
    <w:rsid w:val="00884426"/>
    <w:rsid w:val="00893F7E"/>
    <w:rsid w:val="00894339"/>
    <w:rsid w:val="008A1E62"/>
    <w:rsid w:val="008A7CAC"/>
    <w:rsid w:val="008B13D6"/>
    <w:rsid w:val="008C0A8C"/>
    <w:rsid w:val="008C1BD3"/>
    <w:rsid w:val="008C49B1"/>
    <w:rsid w:val="008D02EF"/>
    <w:rsid w:val="008D25D8"/>
    <w:rsid w:val="008D27DB"/>
    <w:rsid w:val="008D4268"/>
    <w:rsid w:val="008D6407"/>
    <w:rsid w:val="008E134C"/>
    <w:rsid w:val="008E15EB"/>
    <w:rsid w:val="008E4963"/>
    <w:rsid w:val="008E59CE"/>
    <w:rsid w:val="008E79CA"/>
    <w:rsid w:val="008F0418"/>
    <w:rsid w:val="008F051E"/>
    <w:rsid w:val="008F2684"/>
    <w:rsid w:val="008F28C9"/>
    <w:rsid w:val="008F7542"/>
    <w:rsid w:val="008F785D"/>
    <w:rsid w:val="00900D76"/>
    <w:rsid w:val="00901012"/>
    <w:rsid w:val="00901BB1"/>
    <w:rsid w:val="00910059"/>
    <w:rsid w:val="00910518"/>
    <w:rsid w:val="00912CA2"/>
    <w:rsid w:val="00913487"/>
    <w:rsid w:val="00913D81"/>
    <w:rsid w:val="00914AF7"/>
    <w:rsid w:val="0092011D"/>
    <w:rsid w:val="009212DF"/>
    <w:rsid w:val="009214A9"/>
    <w:rsid w:val="009238D0"/>
    <w:rsid w:val="00926B95"/>
    <w:rsid w:val="00950530"/>
    <w:rsid w:val="00950897"/>
    <w:rsid w:val="00954741"/>
    <w:rsid w:val="00954A5B"/>
    <w:rsid w:val="00962C61"/>
    <w:rsid w:val="009637DB"/>
    <w:rsid w:val="00963D38"/>
    <w:rsid w:val="00965132"/>
    <w:rsid w:val="009664FE"/>
    <w:rsid w:val="00970B29"/>
    <w:rsid w:val="00971E9F"/>
    <w:rsid w:val="009731CB"/>
    <w:rsid w:val="0097507E"/>
    <w:rsid w:val="00975166"/>
    <w:rsid w:val="00976E99"/>
    <w:rsid w:val="0097763B"/>
    <w:rsid w:val="00977D03"/>
    <w:rsid w:val="00982A5C"/>
    <w:rsid w:val="00985843"/>
    <w:rsid w:val="00990061"/>
    <w:rsid w:val="00990499"/>
    <w:rsid w:val="0099110B"/>
    <w:rsid w:val="00992A54"/>
    <w:rsid w:val="00994DD0"/>
    <w:rsid w:val="00996841"/>
    <w:rsid w:val="009979CB"/>
    <w:rsid w:val="009A1EA6"/>
    <w:rsid w:val="009A4635"/>
    <w:rsid w:val="009B2BB4"/>
    <w:rsid w:val="009B5C6A"/>
    <w:rsid w:val="009C4C4C"/>
    <w:rsid w:val="009C4F31"/>
    <w:rsid w:val="009C75D2"/>
    <w:rsid w:val="009D06D9"/>
    <w:rsid w:val="009D3CA0"/>
    <w:rsid w:val="009D50BA"/>
    <w:rsid w:val="009D577E"/>
    <w:rsid w:val="009E1060"/>
    <w:rsid w:val="009E67DD"/>
    <w:rsid w:val="009E7234"/>
    <w:rsid w:val="009F26AF"/>
    <w:rsid w:val="00A0396F"/>
    <w:rsid w:val="00A03FC0"/>
    <w:rsid w:val="00A04489"/>
    <w:rsid w:val="00A04E5D"/>
    <w:rsid w:val="00A05AD0"/>
    <w:rsid w:val="00A05DBA"/>
    <w:rsid w:val="00A100E9"/>
    <w:rsid w:val="00A13DC0"/>
    <w:rsid w:val="00A13FB8"/>
    <w:rsid w:val="00A254A1"/>
    <w:rsid w:val="00A255B8"/>
    <w:rsid w:val="00A2739C"/>
    <w:rsid w:val="00A40E7C"/>
    <w:rsid w:val="00A41297"/>
    <w:rsid w:val="00A4336F"/>
    <w:rsid w:val="00A44B97"/>
    <w:rsid w:val="00A5608C"/>
    <w:rsid w:val="00A5671F"/>
    <w:rsid w:val="00A66280"/>
    <w:rsid w:val="00A666AD"/>
    <w:rsid w:val="00A70693"/>
    <w:rsid w:val="00A720AB"/>
    <w:rsid w:val="00A75B23"/>
    <w:rsid w:val="00A82986"/>
    <w:rsid w:val="00A85D30"/>
    <w:rsid w:val="00A902BA"/>
    <w:rsid w:val="00A91E9F"/>
    <w:rsid w:val="00A94475"/>
    <w:rsid w:val="00A94931"/>
    <w:rsid w:val="00A97505"/>
    <w:rsid w:val="00A97F91"/>
    <w:rsid w:val="00AA0C40"/>
    <w:rsid w:val="00AA17CD"/>
    <w:rsid w:val="00AA20B0"/>
    <w:rsid w:val="00AA27D8"/>
    <w:rsid w:val="00AA4B7A"/>
    <w:rsid w:val="00AA4FD5"/>
    <w:rsid w:val="00AB0471"/>
    <w:rsid w:val="00AB16E9"/>
    <w:rsid w:val="00AB3792"/>
    <w:rsid w:val="00AB5C10"/>
    <w:rsid w:val="00AB65DA"/>
    <w:rsid w:val="00AB729C"/>
    <w:rsid w:val="00AC0777"/>
    <w:rsid w:val="00AC1503"/>
    <w:rsid w:val="00AC4B63"/>
    <w:rsid w:val="00AC63B2"/>
    <w:rsid w:val="00AC7677"/>
    <w:rsid w:val="00AD151E"/>
    <w:rsid w:val="00AD2F7F"/>
    <w:rsid w:val="00AD39B8"/>
    <w:rsid w:val="00AE0AA2"/>
    <w:rsid w:val="00AE2EF0"/>
    <w:rsid w:val="00AE7B3E"/>
    <w:rsid w:val="00AF32C8"/>
    <w:rsid w:val="00AF3905"/>
    <w:rsid w:val="00B008BB"/>
    <w:rsid w:val="00B010BE"/>
    <w:rsid w:val="00B0408E"/>
    <w:rsid w:val="00B0635E"/>
    <w:rsid w:val="00B07C26"/>
    <w:rsid w:val="00B12857"/>
    <w:rsid w:val="00B205B2"/>
    <w:rsid w:val="00B27C34"/>
    <w:rsid w:val="00B31A04"/>
    <w:rsid w:val="00B32CEA"/>
    <w:rsid w:val="00B413B3"/>
    <w:rsid w:val="00B41DC6"/>
    <w:rsid w:val="00B42CA2"/>
    <w:rsid w:val="00B42DB0"/>
    <w:rsid w:val="00B529F8"/>
    <w:rsid w:val="00B54830"/>
    <w:rsid w:val="00B6429A"/>
    <w:rsid w:val="00B720CE"/>
    <w:rsid w:val="00B73FE7"/>
    <w:rsid w:val="00B766E7"/>
    <w:rsid w:val="00B77153"/>
    <w:rsid w:val="00B817D8"/>
    <w:rsid w:val="00B8362B"/>
    <w:rsid w:val="00B91C1A"/>
    <w:rsid w:val="00BA09AE"/>
    <w:rsid w:val="00BA0AF6"/>
    <w:rsid w:val="00BA2AAA"/>
    <w:rsid w:val="00BA39E8"/>
    <w:rsid w:val="00BB66D5"/>
    <w:rsid w:val="00BC0139"/>
    <w:rsid w:val="00BC0508"/>
    <w:rsid w:val="00BC1F39"/>
    <w:rsid w:val="00BC3121"/>
    <w:rsid w:val="00BC3B0C"/>
    <w:rsid w:val="00BC4A06"/>
    <w:rsid w:val="00BC54E1"/>
    <w:rsid w:val="00BC6550"/>
    <w:rsid w:val="00BC778F"/>
    <w:rsid w:val="00BD47DE"/>
    <w:rsid w:val="00BE1DFA"/>
    <w:rsid w:val="00BE211E"/>
    <w:rsid w:val="00BE2FFB"/>
    <w:rsid w:val="00BE4B43"/>
    <w:rsid w:val="00BE68D6"/>
    <w:rsid w:val="00BF1A54"/>
    <w:rsid w:val="00BF2CFF"/>
    <w:rsid w:val="00BF414D"/>
    <w:rsid w:val="00C00810"/>
    <w:rsid w:val="00C0231E"/>
    <w:rsid w:val="00C04132"/>
    <w:rsid w:val="00C05D4A"/>
    <w:rsid w:val="00C06429"/>
    <w:rsid w:val="00C10E0D"/>
    <w:rsid w:val="00C15B52"/>
    <w:rsid w:val="00C162C0"/>
    <w:rsid w:val="00C16508"/>
    <w:rsid w:val="00C1766E"/>
    <w:rsid w:val="00C179FB"/>
    <w:rsid w:val="00C20B92"/>
    <w:rsid w:val="00C21174"/>
    <w:rsid w:val="00C24751"/>
    <w:rsid w:val="00C316C3"/>
    <w:rsid w:val="00C316E4"/>
    <w:rsid w:val="00C33171"/>
    <w:rsid w:val="00C33372"/>
    <w:rsid w:val="00C346C0"/>
    <w:rsid w:val="00C349E5"/>
    <w:rsid w:val="00C361E1"/>
    <w:rsid w:val="00C43508"/>
    <w:rsid w:val="00C65424"/>
    <w:rsid w:val="00C6554A"/>
    <w:rsid w:val="00C7305A"/>
    <w:rsid w:val="00C743F0"/>
    <w:rsid w:val="00C750C5"/>
    <w:rsid w:val="00C80047"/>
    <w:rsid w:val="00C80899"/>
    <w:rsid w:val="00C80BA5"/>
    <w:rsid w:val="00C82970"/>
    <w:rsid w:val="00C83BBA"/>
    <w:rsid w:val="00C866A8"/>
    <w:rsid w:val="00C92B5E"/>
    <w:rsid w:val="00C92C1D"/>
    <w:rsid w:val="00C934E7"/>
    <w:rsid w:val="00C94664"/>
    <w:rsid w:val="00CA292A"/>
    <w:rsid w:val="00CA477F"/>
    <w:rsid w:val="00CB0D7C"/>
    <w:rsid w:val="00CB6129"/>
    <w:rsid w:val="00CC08E2"/>
    <w:rsid w:val="00CC218B"/>
    <w:rsid w:val="00CC767A"/>
    <w:rsid w:val="00CD2B6C"/>
    <w:rsid w:val="00CD4128"/>
    <w:rsid w:val="00CD6571"/>
    <w:rsid w:val="00CD709C"/>
    <w:rsid w:val="00CE1A86"/>
    <w:rsid w:val="00CE1B8D"/>
    <w:rsid w:val="00CE222C"/>
    <w:rsid w:val="00CE2335"/>
    <w:rsid w:val="00CE2475"/>
    <w:rsid w:val="00CE32D0"/>
    <w:rsid w:val="00CE75A6"/>
    <w:rsid w:val="00CF0C72"/>
    <w:rsid w:val="00CF1729"/>
    <w:rsid w:val="00CF4025"/>
    <w:rsid w:val="00D02E17"/>
    <w:rsid w:val="00D06B44"/>
    <w:rsid w:val="00D104E9"/>
    <w:rsid w:val="00D10E2D"/>
    <w:rsid w:val="00D11A4F"/>
    <w:rsid w:val="00D1398F"/>
    <w:rsid w:val="00D14216"/>
    <w:rsid w:val="00D25E49"/>
    <w:rsid w:val="00D27730"/>
    <w:rsid w:val="00D41EEC"/>
    <w:rsid w:val="00D45A0A"/>
    <w:rsid w:val="00D46670"/>
    <w:rsid w:val="00D53E2F"/>
    <w:rsid w:val="00D574E1"/>
    <w:rsid w:val="00D60637"/>
    <w:rsid w:val="00D60CE7"/>
    <w:rsid w:val="00D658CA"/>
    <w:rsid w:val="00D66AB0"/>
    <w:rsid w:val="00D70A3D"/>
    <w:rsid w:val="00D811CE"/>
    <w:rsid w:val="00D82199"/>
    <w:rsid w:val="00D82AC8"/>
    <w:rsid w:val="00D837BD"/>
    <w:rsid w:val="00D83E9C"/>
    <w:rsid w:val="00D842ED"/>
    <w:rsid w:val="00D876A1"/>
    <w:rsid w:val="00D91677"/>
    <w:rsid w:val="00D93799"/>
    <w:rsid w:val="00D94B38"/>
    <w:rsid w:val="00D9528A"/>
    <w:rsid w:val="00D959C9"/>
    <w:rsid w:val="00D972AD"/>
    <w:rsid w:val="00DA22A7"/>
    <w:rsid w:val="00DA5A20"/>
    <w:rsid w:val="00DA766F"/>
    <w:rsid w:val="00DA7BDA"/>
    <w:rsid w:val="00DB302C"/>
    <w:rsid w:val="00DB6283"/>
    <w:rsid w:val="00DC3FFE"/>
    <w:rsid w:val="00DC6720"/>
    <w:rsid w:val="00DC6E6A"/>
    <w:rsid w:val="00DD28C0"/>
    <w:rsid w:val="00DD5D63"/>
    <w:rsid w:val="00DE0494"/>
    <w:rsid w:val="00DE1FBF"/>
    <w:rsid w:val="00DE3356"/>
    <w:rsid w:val="00DE4F19"/>
    <w:rsid w:val="00DE7162"/>
    <w:rsid w:val="00DF0243"/>
    <w:rsid w:val="00DF0433"/>
    <w:rsid w:val="00DF56F5"/>
    <w:rsid w:val="00DF665E"/>
    <w:rsid w:val="00DF73DF"/>
    <w:rsid w:val="00E02F64"/>
    <w:rsid w:val="00E0381A"/>
    <w:rsid w:val="00E04254"/>
    <w:rsid w:val="00E068F9"/>
    <w:rsid w:val="00E0727F"/>
    <w:rsid w:val="00E07C1E"/>
    <w:rsid w:val="00E14F17"/>
    <w:rsid w:val="00E173A4"/>
    <w:rsid w:val="00E24FA7"/>
    <w:rsid w:val="00E25136"/>
    <w:rsid w:val="00E251D4"/>
    <w:rsid w:val="00E30F65"/>
    <w:rsid w:val="00E3215B"/>
    <w:rsid w:val="00E329A9"/>
    <w:rsid w:val="00E32E2C"/>
    <w:rsid w:val="00E335E6"/>
    <w:rsid w:val="00E34B76"/>
    <w:rsid w:val="00E35B9F"/>
    <w:rsid w:val="00E361B9"/>
    <w:rsid w:val="00E3765D"/>
    <w:rsid w:val="00E44E63"/>
    <w:rsid w:val="00E52112"/>
    <w:rsid w:val="00E5266B"/>
    <w:rsid w:val="00E61A39"/>
    <w:rsid w:val="00E66470"/>
    <w:rsid w:val="00E677F0"/>
    <w:rsid w:val="00E67BFC"/>
    <w:rsid w:val="00E67CB8"/>
    <w:rsid w:val="00E71864"/>
    <w:rsid w:val="00E72E94"/>
    <w:rsid w:val="00E73496"/>
    <w:rsid w:val="00E745F6"/>
    <w:rsid w:val="00E74C81"/>
    <w:rsid w:val="00E7762E"/>
    <w:rsid w:val="00E807A4"/>
    <w:rsid w:val="00E85AFA"/>
    <w:rsid w:val="00E935A9"/>
    <w:rsid w:val="00EA1BCF"/>
    <w:rsid w:val="00EA4229"/>
    <w:rsid w:val="00EA482A"/>
    <w:rsid w:val="00EA61DE"/>
    <w:rsid w:val="00EB019C"/>
    <w:rsid w:val="00EB0CD9"/>
    <w:rsid w:val="00EB340D"/>
    <w:rsid w:val="00EC41E7"/>
    <w:rsid w:val="00EC714F"/>
    <w:rsid w:val="00EC7F11"/>
    <w:rsid w:val="00ED08B7"/>
    <w:rsid w:val="00ED0E1E"/>
    <w:rsid w:val="00ED0F27"/>
    <w:rsid w:val="00ED1444"/>
    <w:rsid w:val="00ED340C"/>
    <w:rsid w:val="00ED7BC0"/>
    <w:rsid w:val="00ED7C44"/>
    <w:rsid w:val="00EE0F41"/>
    <w:rsid w:val="00EE2BEB"/>
    <w:rsid w:val="00EE3BFF"/>
    <w:rsid w:val="00EE5E18"/>
    <w:rsid w:val="00EE672A"/>
    <w:rsid w:val="00EE7AB3"/>
    <w:rsid w:val="00EE7CED"/>
    <w:rsid w:val="00EF127C"/>
    <w:rsid w:val="00EF1C75"/>
    <w:rsid w:val="00EF3657"/>
    <w:rsid w:val="00EF5E25"/>
    <w:rsid w:val="00EF6A22"/>
    <w:rsid w:val="00F003F4"/>
    <w:rsid w:val="00F02040"/>
    <w:rsid w:val="00F053E5"/>
    <w:rsid w:val="00F059FE"/>
    <w:rsid w:val="00F07B83"/>
    <w:rsid w:val="00F105CE"/>
    <w:rsid w:val="00F13964"/>
    <w:rsid w:val="00F13E86"/>
    <w:rsid w:val="00F20EB4"/>
    <w:rsid w:val="00F22B33"/>
    <w:rsid w:val="00F239C9"/>
    <w:rsid w:val="00F244F2"/>
    <w:rsid w:val="00F2455E"/>
    <w:rsid w:val="00F24566"/>
    <w:rsid w:val="00F30314"/>
    <w:rsid w:val="00F3077F"/>
    <w:rsid w:val="00F330C7"/>
    <w:rsid w:val="00F35E00"/>
    <w:rsid w:val="00F403DC"/>
    <w:rsid w:val="00F41306"/>
    <w:rsid w:val="00F46D40"/>
    <w:rsid w:val="00F47C82"/>
    <w:rsid w:val="00F50B12"/>
    <w:rsid w:val="00F525AB"/>
    <w:rsid w:val="00F54F16"/>
    <w:rsid w:val="00F6309E"/>
    <w:rsid w:val="00F63BE6"/>
    <w:rsid w:val="00F674A4"/>
    <w:rsid w:val="00F675E7"/>
    <w:rsid w:val="00F67FDF"/>
    <w:rsid w:val="00F73196"/>
    <w:rsid w:val="00F749D6"/>
    <w:rsid w:val="00F7521F"/>
    <w:rsid w:val="00F8272F"/>
    <w:rsid w:val="00F90E1C"/>
    <w:rsid w:val="00F94EB7"/>
    <w:rsid w:val="00F95675"/>
    <w:rsid w:val="00FA0998"/>
    <w:rsid w:val="00FA1636"/>
    <w:rsid w:val="00FA2D96"/>
    <w:rsid w:val="00FA32F9"/>
    <w:rsid w:val="00FA599D"/>
    <w:rsid w:val="00FB04BC"/>
    <w:rsid w:val="00FB406D"/>
    <w:rsid w:val="00FB5AD0"/>
    <w:rsid w:val="00FB5BE6"/>
    <w:rsid w:val="00FB6C48"/>
    <w:rsid w:val="00FC27D1"/>
    <w:rsid w:val="00FC29D3"/>
    <w:rsid w:val="00FC38C6"/>
    <w:rsid w:val="00FC4B96"/>
    <w:rsid w:val="00FC4D7A"/>
    <w:rsid w:val="00FC535E"/>
    <w:rsid w:val="00FC66D2"/>
    <w:rsid w:val="00FC7050"/>
    <w:rsid w:val="00FC7792"/>
    <w:rsid w:val="00FD0C0F"/>
    <w:rsid w:val="00FD1347"/>
    <w:rsid w:val="00FD74E5"/>
    <w:rsid w:val="00FE1131"/>
    <w:rsid w:val="00FF18FE"/>
    <w:rsid w:val="00FF5560"/>
    <w:rsid w:val="078E8DFE"/>
    <w:rsid w:val="17DC8141"/>
    <w:rsid w:val="2E39F127"/>
    <w:rsid w:val="31983677"/>
    <w:rsid w:val="479D6B72"/>
    <w:rsid w:val="4CCC0689"/>
    <w:rsid w:val="54E67C78"/>
    <w:rsid w:val="6DDF2C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f5a5f"/>
    </o:shapedefaults>
    <o:shapelayout v:ext="edit">
      <o:idmap v:ext="edit" data="2"/>
    </o:shapelayout>
  </w:shapeDefaults>
  <w:decimalSymbol w:val="."/>
  <w:listSeparator w:val=","/>
  <w14:docId w14:val="7F7ECF6E"/>
  <w15:chartTrackingRefBased/>
  <w15:docId w15:val="{8D1F6B55-1175-43B0-BB55-BA1C46F26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C1766E"/>
    <w:pPr>
      <w:ind w:left="720"/>
      <w:contextualSpacing/>
    </w:pPr>
  </w:style>
  <w:style w:type="paragraph" w:styleId="NormalWeb">
    <w:name w:val="Normal (Web)"/>
    <w:basedOn w:val="Normal"/>
    <w:uiPriority w:val="99"/>
    <w:semiHidden/>
    <w:unhideWhenUsed/>
    <w:rsid w:val="00374B01"/>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3323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smit116\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69A93-FF55-453E-9C3B-FD8C718A396F}">
  <ds:schemaRefs>
    <ds:schemaRef ds:uri="http://schemas.openxmlformats.org/officeDocument/2006/bibliography"/>
  </ds:schemaRefs>
</ds:datastoreItem>
</file>

<file path=docMetadata/LabelInfo.xml><?xml version="1.0" encoding="utf-8"?>
<clbl:labelList xmlns:clbl="http://schemas.microsoft.com/office/2020/mipLabelMetadata">
  <clbl:label id="{4278a402-1a9e-4eb9-8414-ffb55a5fcf1e}" enabled="0" method="" siteId="{4278a402-1a9e-4eb9-8414-ffb55a5fcf1e}" removed="1"/>
</clbl:labelList>
</file>

<file path=docProps/app.xml><?xml version="1.0" encoding="utf-8"?>
<Properties xmlns="http://schemas.openxmlformats.org/officeDocument/2006/extended-properties" xmlns:vt="http://schemas.openxmlformats.org/officeDocument/2006/docPropsVTypes">
  <Template>Student report with photo.dotx</Template>
  <TotalTime>3</TotalTime>
  <Pages>20</Pages>
  <Words>4033</Words>
  <Characters>22994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Cheromaine N.O, Smith</dc:creator>
  <cp:keywords/>
  <dc:description/>
  <cp:lastModifiedBy>Cheromaine Nisa Ornella Smith</cp:lastModifiedBy>
  <cp:revision>2</cp:revision>
  <dcterms:created xsi:type="dcterms:W3CDTF">2024-06-14T01:52:00Z</dcterms:created>
  <dcterms:modified xsi:type="dcterms:W3CDTF">2024-06-14T01:52:00Z</dcterms:modified>
</cp:coreProperties>
</file>